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3CB10F27" w14:textId="75E43FDA" w:rsidR="00002F7C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1976579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1.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Integrantes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_Toc11976579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3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6F9F31BE" w14:textId="042136B6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0" w:history="1">
            <w:r w:rsidRPr="00445B83">
              <w:rPr>
                <w:rStyle w:val="Hipervnculo"/>
                <w:rFonts w:ascii="Verdana" w:hAnsi="Verdana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4396A" w14:textId="1C2ED062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1" w:history="1">
            <w:r w:rsidRPr="00445B83">
              <w:rPr>
                <w:rStyle w:val="Hipervnculo"/>
                <w:rFonts w:ascii="Verdana" w:hAnsi="Verdana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B66DB" w14:textId="286A98F0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2" w:history="1">
            <w:r w:rsidRPr="00445B83">
              <w:rPr>
                <w:rStyle w:val="Hipervnculo"/>
                <w:rFonts w:ascii="Verdana" w:hAnsi="Verdana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5C71D" w14:textId="2A6E951D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3" w:history="1">
            <w:r w:rsidRPr="00445B83">
              <w:rPr>
                <w:rStyle w:val="Hipervnculo"/>
                <w:rFonts w:ascii="Verdana" w:hAnsi="Verdana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5810" w14:textId="1516BFAA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4" w:history="1">
            <w:r w:rsidRPr="00445B83">
              <w:rPr>
                <w:rStyle w:val="Hipervnculo"/>
                <w:rFonts w:ascii="Verdana" w:hAnsi="Verdana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Beneficio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1DF3" w14:textId="5C90D95D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5" w:history="1">
            <w:r w:rsidRPr="00445B83">
              <w:rPr>
                <w:rStyle w:val="Hipervnculo"/>
                <w:rFonts w:ascii="Verdana" w:hAnsi="Verdana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DFB2" w14:textId="2D529ACD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6" w:history="1">
            <w:r w:rsidRPr="00445B83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Arquitectura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B4F6" w14:textId="61FE05A2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7" w:history="1">
            <w:r w:rsidRPr="00445B83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Arquitectura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5209A" w14:textId="04785E4D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8" w:history="1">
            <w:r w:rsidRPr="00445B83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Arquitectura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889E" w14:textId="4FE31D55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9" w:history="1">
            <w:r w:rsidRPr="00445B83">
              <w:rPr>
                <w:rStyle w:val="Hipervnculo"/>
                <w:rFonts w:ascii="Verdana" w:hAnsi="Verdana"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Desarrollo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5D29E" w14:textId="48B394E9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0" w:history="1">
            <w:r w:rsidRPr="00445B83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BA3C" w14:textId="3A40CC8E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1" w:history="1">
            <w:r w:rsidRPr="00445B83">
              <w:rPr>
                <w:rStyle w:val="Hipervnculo"/>
                <w:rFonts w:cs="Arial"/>
                <w:noProof/>
              </w:rPr>
              <w:t>8.1.1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6A8A" w14:textId="15669FB8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2" w:history="1">
            <w:r w:rsidRPr="00445B83">
              <w:rPr>
                <w:rStyle w:val="Hipervnculo"/>
                <w:rFonts w:cs="Arial"/>
                <w:noProof/>
              </w:rPr>
              <w:t>8.1.2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E256" w14:textId="171BD832" w:rsidR="00002F7C" w:rsidRDefault="00002F7C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3" w:history="1">
            <w:r w:rsidRPr="00445B83">
              <w:rPr>
                <w:rStyle w:val="Hipervnculo"/>
                <w:rFonts w:cs="Arial"/>
                <w:noProof/>
              </w:rPr>
              <w:t>8.1.3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B8B" w14:textId="76A5A204" w:rsidR="00002F7C" w:rsidRDefault="00002F7C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4" w:history="1">
            <w:r w:rsidRPr="00445B83">
              <w:rPr>
                <w:rStyle w:val="Hipervnculo"/>
                <w:rFonts w:ascii="Verdana" w:hAnsi="Verdana"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445B83">
              <w:rPr>
                <w:rStyle w:val="Hipervnculo"/>
                <w:rFonts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B721" w14:textId="6F08B913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5D0E613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4474ACB3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5CBF3FE" w14:textId="070C7B55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04E431DE" w14:textId="1FA08A6F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6CEB9744" w14:textId="1C29659A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7B2B8934" w14:textId="278DD3E7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07071B3D" w14:textId="3F39F324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2D317A61" w14:textId="3F9A2D0B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18BEE38D" w14:textId="77777777" w:rsidR="003C3ECB" w:rsidRPr="007C5DF5" w:rsidRDefault="003C3ECB">
      <w:pPr>
        <w:jc w:val="left"/>
        <w:rPr>
          <w:rFonts w:cs="Arial"/>
          <w:b/>
          <w:sz w:val="18"/>
          <w:szCs w:val="18"/>
        </w:rPr>
      </w:pPr>
    </w:p>
    <w:p w14:paraId="024ECA7D" w14:textId="414596FE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1976579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  <w:bookmarkStart w:id="8" w:name="_GoBack"/>
        <w:bookmarkEnd w:id="8"/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002F7C" w:rsidRPr="00002F7C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002F7C" w:rsidRDefault="00963FE2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19E6F5E4" w:rsidR="0011136E" w:rsidRPr="00926BCB" w:rsidRDefault="00963FE2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U201525549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(No Colaboró)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002F7C" w:rsidRPr="00002F7C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002F7C" w:rsidRDefault="00260B29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523A4505" w:rsidR="00B078A2" w:rsidRPr="00926BCB" w:rsidRDefault="00260B29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U201821479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(Se retiró)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975AA0A" w:rsidR="0064364B" w:rsidRPr="00AB5F02" w:rsidRDefault="00D6160D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9" w:name="_Toc11976580"/>
      <w:r>
        <w:rPr>
          <w:rFonts w:cs="Arial"/>
          <w:sz w:val="22"/>
          <w:szCs w:val="22"/>
          <w:lang w:val="es-PE"/>
        </w:rPr>
        <w:t>Repositorio</w:t>
      </w:r>
      <w:bookmarkEnd w:id="9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36FB7956" w:rsidR="00BD72AA" w:rsidRPr="007C5DF5" w:rsidRDefault="005E5967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Dirección del Repositorio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1754696A" w:rsidR="00BD72AA" w:rsidRPr="007C5DF5" w:rsidRDefault="009E73C9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  <w:t>Repositorio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57727463" w:rsidR="00BD72AA" w:rsidRPr="007C5DF5" w:rsidRDefault="009E73C9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  <w:r w:rsidRPr="009E73C9"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  <w:t>https://github.com/rolandobenigno/InkaTrail.git</w:t>
            </w: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1976581"/>
      <w:r w:rsidRPr="004163D1">
        <w:rPr>
          <w:rFonts w:cs="Arial"/>
          <w:sz w:val="24"/>
          <w:szCs w:val="18"/>
        </w:rPr>
        <w:t>Introducción</w:t>
      </w:r>
      <w:bookmarkEnd w:id="10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 xml:space="preserve">disfrutar de la naturaleza y hacer un </w:t>
      </w:r>
      <w:proofErr w:type="spellStart"/>
      <w:r>
        <w:rPr>
          <w:rFonts w:cs="Arial"/>
          <w:sz w:val="20"/>
          <w:lang w:val="es-CO"/>
        </w:rPr>
        <w:t>trecking</w:t>
      </w:r>
      <w:proofErr w:type="spellEnd"/>
      <w:r>
        <w:rPr>
          <w:rFonts w:cs="Arial"/>
          <w:sz w:val="20"/>
          <w:lang w:val="es-CO"/>
        </w:rPr>
        <w:t xml:space="preserve">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1976582"/>
      <w:r>
        <w:rPr>
          <w:rFonts w:cs="Arial"/>
          <w:sz w:val="24"/>
          <w:szCs w:val="18"/>
        </w:rPr>
        <w:t>Antecedentes</w:t>
      </w:r>
      <w:bookmarkEnd w:id="11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 xml:space="preserve">Camino </w:t>
      </w:r>
      <w:proofErr w:type="spellStart"/>
      <w:r w:rsidR="00976CAC">
        <w:rPr>
          <w:rFonts w:cs="Arial"/>
          <w:sz w:val="20"/>
          <w:lang w:val="es-CO"/>
        </w:rPr>
        <w:t>Ink</w:t>
      </w:r>
      <w:r>
        <w:rPr>
          <w:rFonts w:cs="Arial"/>
          <w:sz w:val="20"/>
          <w:lang w:val="es-CO"/>
        </w:rPr>
        <w:t>a</w:t>
      </w:r>
      <w:proofErr w:type="spellEnd"/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 xml:space="preserve">Con ello, se presenta el principal problema, el cual es no tener una visibilidad exacta de los cupos libres y </w:t>
      </w:r>
      <w:proofErr w:type="spellStart"/>
      <w:r w:rsidR="00075687">
        <w:rPr>
          <w:rFonts w:cs="Arial"/>
          <w:sz w:val="20"/>
          <w:lang w:val="es-CO"/>
        </w:rPr>
        <w:t>asi</w:t>
      </w:r>
      <w:proofErr w:type="spellEnd"/>
      <w:r w:rsidR="00075687">
        <w:rPr>
          <w:rFonts w:cs="Arial"/>
          <w:sz w:val="20"/>
          <w:lang w:val="es-CO"/>
        </w:rPr>
        <w:t xml:space="preserve">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1976583"/>
      <w:r w:rsidRPr="009B1CE5">
        <w:rPr>
          <w:rFonts w:cs="Arial"/>
          <w:sz w:val="24"/>
          <w:szCs w:val="18"/>
        </w:rPr>
        <w:t>Objetivo del proyecto</w:t>
      </w:r>
      <w:bookmarkEnd w:id="12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 xml:space="preserve">Camino </w:t>
      </w:r>
      <w:proofErr w:type="spellStart"/>
      <w:r>
        <w:rPr>
          <w:rFonts w:cs="Arial"/>
          <w:sz w:val="20"/>
          <w:lang w:val="es-CO"/>
        </w:rPr>
        <w:t>Inka</w:t>
      </w:r>
      <w:proofErr w:type="spellEnd"/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</w:t>
      </w:r>
      <w:proofErr w:type="spellStart"/>
      <w:r w:rsidR="00976CAC">
        <w:rPr>
          <w:rFonts w:cs="Arial"/>
          <w:sz w:val="20"/>
          <w:lang w:val="es-CO"/>
        </w:rPr>
        <w:t>Asi</w:t>
      </w:r>
      <w:proofErr w:type="spellEnd"/>
      <w:r w:rsidR="00976CAC">
        <w:rPr>
          <w:rFonts w:cs="Arial"/>
          <w:sz w:val="20"/>
          <w:lang w:val="es-CO"/>
        </w:rPr>
        <w:t xml:space="preserve"> mismo se podrá realizar el pago </w:t>
      </w:r>
      <w:r w:rsidR="00B2645D">
        <w:rPr>
          <w:rFonts w:cs="Arial"/>
          <w:sz w:val="20"/>
          <w:lang w:val="es-CO"/>
        </w:rPr>
        <w:t xml:space="preserve">a </w:t>
      </w:r>
      <w:proofErr w:type="spellStart"/>
      <w:r w:rsidR="00B2645D">
        <w:rPr>
          <w:rFonts w:cs="Arial"/>
          <w:sz w:val="20"/>
          <w:lang w:val="es-CO"/>
        </w:rPr>
        <w:t>travez</w:t>
      </w:r>
      <w:proofErr w:type="spellEnd"/>
      <w:r w:rsidR="00B2645D">
        <w:rPr>
          <w:rFonts w:cs="Arial"/>
          <w:sz w:val="20"/>
          <w:lang w:val="es-CO"/>
        </w:rPr>
        <w:t xml:space="preserve">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1976584"/>
      <w:r w:rsidRPr="009B1CE5">
        <w:rPr>
          <w:rFonts w:cs="Arial"/>
          <w:sz w:val="24"/>
          <w:szCs w:val="18"/>
        </w:rPr>
        <w:t>Beneficio del proyecto</w:t>
      </w:r>
      <w:bookmarkEnd w:id="13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proofErr w:type="spellStart"/>
      <w:r>
        <w:rPr>
          <w:rFonts w:cs="Arial"/>
          <w:sz w:val="20"/>
          <w:lang w:val="es-CO"/>
        </w:rPr>
        <w:t>beneficos</w:t>
      </w:r>
      <w:proofErr w:type="spellEnd"/>
      <w:r>
        <w:rPr>
          <w:rFonts w:cs="Arial"/>
          <w:sz w:val="20"/>
          <w:lang w:val="es-CO"/>
        </w:rPr>
        <w:t xml:space="preserve">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proofErr w:type="spellStart"/>
      <w:r>
        <w:rPr>
          <w:rFonts w:ascii="Arial" w:hAnsi="Arial" w:cs="Arial"/>
          <w:sz w:val="20"/>
          <w:szCs w:val="20"/>
          <w:lang w:val="es-CO" w:eastAsia="en-US"/>
        </w:rPr>
        <w:t>en</w:t>
      </w:r>
      <w:proofErr w:type="spellEnd"/>
      <w:r>
        <w:rPr>
          <w:rFonts w:ascii="Arial" w:hAnsi="Arial" w:cs="Arial"/>
          <w:sz w:val="20"/>
          <w:szCs w:val="20"/>
          <w:lang w:val="es-CO" w:eastAsia="en-US"/>
        </w:rPr>
        <w:t xml:space="preserve">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lastRenderedPageBreak/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</w:t>
      </w:r>
      <w:proofErr w:type="spellStart"/>
      <w:r w:rsidRPr="004A23A3">
        <w:rPr>
          <w:rFonts w:ascii="Arial" w:hAnsi="Arial" w:cs="Arial"/>
          <w:sz w:val="20"/>
          <w:szCs w:val="20"/>
          <w:lang w:val="es-CO" w:eastAsia="en-US"/>
        </w:rPr>
        <w:t>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proofErr w:type="spellEnd"/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4" w:name="_Toc11976585"/>
      <w:bookmarkEnd w:id="0"/>
      <w:bookmarkEnd w:id="1"/>
      <w:bookmarkEnd w:id="2"/>
      <w:bookmarkEnd w:id="3"/>
      <w:bookmarkEnd w:id="4"/>
      <w:bookmarkEnd w:id="5"/>
      <w:bookmarkEnd w:id="6"/>
      <w:r w:rsidRPr="009B1CE5">
        <w:rPr>
          <w:rFonts w:cs="Arial"/>
          <w:sz w:val="24"/>
          <w:szCs w:val="18"/>
        </w:rPr>
        <w:t>Arquitectura del sistema</w:t>
      </w:r>
      <w:bookmarkEnd w:id="14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1976586"/>
      <w:r w:rsidRPr="009B1CE5">
        <w:rPr>
          <w:rFonts w:cs="Arial"/>
          <w:sz w:val="24"/>
          <w:szCs w:val="18"/>
        </w:rPr>
        <w:t>Arquitectura de negocio</w:t>
      </w:r>
      <w:bookmarkEnd w:id="15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 xml:space="preserve">serva y pago del tour Camino </w:t>
      </w:r>
      <w:proofErr w:type="spellStart"/>
      <w:r w:rsidR="0075573F">
        <w:rPr>
          <w:rFonts w:cs="Arial"/>
          <w:sz w:val="20"/>
          <w:lang w:val="es-CO"/>
        </w:rPr>
        <w:t>Ink</w:t>
      </w:r>
      <w:r w:rsidR="006E3919">
        <w:rPr>
          <w:rFonts w:cs="Arial"/>
          <w:sz w:val="20"/>
          <w:lang w:val="es-CO"/>
        </w:rPr>
        <w:t>a</w:t>
      </w:r>
      <w:proofErr w:type="spellEnd"/>
      <w:r w:rsidR="006E3919">
        <w:rPr>
          <w:rFonts w:cs="Arial"/>
          <w:sz w:val="20"/>
          <w:lang w:val="es-CO"/>
        </w:rPr>
        <w:t>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1976587"/>
      <w:r w:rsidRPr="009B1CE5">
        <w:rPr>
          <w:rFonts w:cs="Arial"/>
          <w:sz w:val="24"/>
          <w:szCs w:val="18"/>
        </w:rPr>
        <w:t>Arquitectura funcional</w:t>
      </w:r>
      <w:bookmarkEnd w:id="16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7FCF5CA2" w:rsidR="00EA39DE" w:rsidRDefault="00EA39DE" w:rsidP="00CC6A45"/>
    <w:p w14:paraId="5121AA49" w14:textId="138EA10B" w:rsidR="00A8590D" w:rsidRDefault="00A8590D" w:rsidP="00CC6A45"/>
    <w:p w14:paraId="61C4D366" w14:textId="77777777" w:rsidR="00A8590D" w:rsidRDefault="00A8590D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7" w:name="_Toc11976588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7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8" w:name="_Toc11976589"/>
      <w:r w:rsidRPr="009B1CE5">
        <w:rPr>
          <w:rFonts w:cs="Arial"/>
          <w:sz w:val="24"/>
          <w:szCs w:val="18"/>
        </w:rPr>
        <w:t>Desarrollo del Sistema</w:t>
      </w:r>
      <w:bookmarkEnd w:id="18"/>
    </w:p>
    <w:p w14:paraId="05A04A42" w14:textId="2903B1E3" w:rsidR="00B95C9E" w:rsidRDefault="00B95C9E" w:rsidP="00B95C9E"/>
    <w:p w14:paraId="0DCC1607" w14:textId="6F706E28" w:rsidR="006D7482" w:rsidRPr="00406BDF" w:rsidRDefault="00406BDF" w:rsidP="00406BDF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9" w:name="_Toc11976590"/>
      <w:r w:rsidRPr="00406BDF">
        <w:rPr>
          <w:rFonts w:cs="Arial"/>
          <w:sz w:val="24"/>
          <w:szCs w:val="18"/>
        </w:rPr>
        <w:t>Sprint 1</w:t>
      </w:r>
      <w:bookmarkEnd w:id="19"/>
    </w:p>
    <w:p w14:paraId="662FAA2A" w14:textId="2B1D0F4D" w:rsidR="006D7482" w:rsidRDefault="006D7482" w:rsidP="00B95C9E"/>
    <w:p w14:paraId="14E0CA87" w14:textId="2CB8AB31" w:rsidR="00130E5D" w:rsidRDefault="00130E5D" w:rsidP="00B95C9E">
      <w:r>
        <w:t xml:space="preserve">Esta funcionalidad es parte del proceso de reserva del sistema, donde se ingresa los datos del responsable de la reserva, la cantidad de personas, el monto a pagar y el </w:t>
      </w:r>
      <w:proofErr w:type="spellStart"/>
      <w:r>
        <w:t>metrodo</w:t>
      </w:r>
      <w:proofErr w:type="spellEnd"/>
      <w:r>
        <w:t xml:space="preserve"> de pago con el que se cancelara la reserva.</w:t>
      </w:r>
    </w:p>
    <w:p w14:paraId="438C3E82" w14:textId="628E375D" w:rsidR="00130E5D" w:rsidRDefault="00130E5D" w:rsidP="00B95C9E"/>
    <w:p w14:paraId="04EED317" w14:textId="5924C6D6" w:rsidR="00F23CCA" w:rsidRDefault="00F23CCA" w:rsidP="00B95C9E"/>
    <w:p w14:paraId="72ECE365" w14:textId="04DC89DD" w:rsidR="00F23CCA" w:rsidRDefault="00F23CCA" w:rsidP="00B95C9E"/>
    <w:p w14:paraId="1BA1939E" w14:textId="20A8CDF2" w:rsidR="00F23CCA" w:rsidRDefault="00F23CCA" w:rsidP="00B95C9E"/>
    <w:p w14:paraId="06F18393" w14:textId="7A515CE4" w:rsidR="00F23CCA" w:rsidRDefault="00F23CCA" w:rsidP="00B95C9E"/>
    <w:p w14:paraId="1E658367" w14:textId="376EC18A" w:rsidR="00F23CCA" w:rsidRDefault="00F23CCA" w:rsidP="00B95C9E"/>
    <w:p w14:paraId="2F038AAC" w14:textId="35EBC386" w:rsidR="00F23CCA" w:rsidRDefault="00F23CCA" w:rsidP="00B95C9E"/>
    <w:p w14:paraId="30B8B9C2" w14:textId="39BB054B" w:rsidR="00F23CCA" w:rsidRDefault="00F23CCA" w:rsidP="00B95C9E"/>
    <w:p w14:paraId="56C6E277" w14:textId="77777777" w:rsidR="00F23CCA" w:rsidRDefault="00F23CCA" w:rsidP="00B95C9E"/>
    <w:p w14:paraId="6605E871" w14:textId="658BABA9" w:rsidR="00791733" w:rsidRPr="00EC1240" w:rsidRDefault="00791733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0" w:name="_Toc11976591"/>
      <w:r w:rsidRPr="00EC1240">
        <w:rPr>
          <w:rFonts w:cs="Arial"/>
          <w:sz w:val="24"/>
          <w:szCs w:val="18"/>
        </w:rPr>
        <w:lastRenderedPageBreak/>
        <w:t>Capa de Presentación</w:t>
      </w:r>
      <w:bookmarkEnd w:id="20"/>
    </w:p>
    <w:p w14:paraId="3A455C7E" w14:textId="77777777" w:rsidR="00791733" w:rsidRDefault="00791733" w:rsidP="00B95C9E"/>
    <w:p w14:paraId="0FC11E96" w14:textId="65D38A2D" w:rsidR="006D7482" w:rsidRDefault="003A7869" w:rsidP="00B95C9E">
      <w:r>
        <w:rPr>
          <w:noProof/>
          <w:lang w:val="es-MX" w:eastAsia="es-MX"/>
        </w:rPr>
        <w:drawing>
          <wp:inline distT="0" distB="0" distL="0" distR="0" wp14:anchorId="7F68D156" wp14:editId="75FC19D9">
            <wp:extent cx="6049010" cy="2912110"/>
            <wp:effectExtent l="19050" t="19050" r="27940" b="215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912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75241" w14:textId="637886ED" w:rsidR="00B95C9E" w:rsidRDefault="00B95C9E" w:rsidP="00B95C9E"/>
    <w:p w14:paraId="21DD1DEC" w14:textId="318B4938" w:rsidR="003A7869" w:rsidRDefault="007349AB" w:rsidP="00B95C9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Crear Reserva: Este </w:t>
      </w:r>
      <w:r w:rsidR="00B56D21">
        <w:t>permite crear una reserva en base a una cotización realizada.</w:t>
      </w:r>
    </w:p>
    <w:p w14:paraId="4784B7DE" w14:textId="4D79D2EB" w:rsidR="00B56D21" w:rsidRDefault="00B56D21" w:rsidP="00B95C9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</w:t>
      </w:r>
      <w:r>
        <w:t>Listar</w:t>
      </w:r>
      <w:r>
        <w:t xml:space="preserve"> Reserva</w:t>
      </w:r>
      <w:r>
        <w:t>s: Permite visualizar todas las reservas realizadas por los clientes.</w:t>
      </w:r>
    </w:p>
    <w:p w14:paraId="559D5D75" w14:textId="7012E90D" w:rsidR="00B56D21" w:rsidRDefault="00B56D21" w:rsidP="00B95C9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</w:t>
      </w:r>
      <w:r>
        <w:t>Actualizar</w:t>
      </w:r>
      <w:r>
        <w:t xml:space="preserve"> Reserva</w:t>
      </w:r>
      <w:r>
        <w:t>: Permite actualizar una reserva ya realizada por el cliente.</w:t>
      </w:r>
    </w:p>
    <w:p w14:paraId="208382CC" w14:textId="12909AC4" w:rsidR="00B56D21" w:rsidRDefault="00B56D21" w:rsidP="00B95C9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</w:t>
      </w:r>
      <w:r>
        <w:t>Buscar</w:t>
      </w:r>
      <w:r>
        <w:t xml:space="preserve"> Reserva</w:t>
      </w:r>
      <w:r>
        <w:t xml:space="preserve">: Permite buscar una reserva </w:t>
      </w:r>
      <w:proofErr w:type="spellStart"/>
      <w:r>
        <w:t>especifica</w:t>
      </w:r>
      <w:proofErr w:type="spellEnd"/>
      <w:r>
        <w:t xml:space="preserve"> para visualizar el detalle de esta.</w:t>
      </w:r>
    </w:p>
    <w:p w14:paraId="596CEBD4" w14:textId="2EBE551B" w:rsidR="00B56D21" w:rsidRDefault="00B56D21" w:rsidP="00B95C9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</w:t>
      </w:r>
      <w:r>
        <w:t>Anular</w:t>
      </w:r>
      <w:r>
        <w:t xml:space="preserve"> Reserva</w:t>
      </w:r>
      <w:r>
        <w:t>: Permite anular una reserva realizada por un cliente.</w:t>
      </w:r>
    </w:p>
    <w:p w14:paraId="56D3B078" w14:textId="1225C643" w:rsidR="003E4365" w:rsidRDefault="003E4365" w:rsidP="00B95C9E"/>
    <w:p w14:paraId="4E33A393" w14:textId="44B48207" w:rsidR="003E4365" w:rsidRPr="00EC1240" w:rsidRDefault="003E4365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1" w:name="_Toc11976592"/>
      <w:proofErr w:type="spellStart"/>
      <w:r w:rsidRPr="00EC1240">
        <w:rPr>
          <w:rFonts w:cs="Arial"/>
          <w:sz w:val="24"/>
          <w:szCs w:val="18"/>
        </w:rPr>
        <w:t>Codigo</w:t>
      </w:r>
      <w:bookmarkEnd w:id="21"/>
      <w:proofErr w:type="spellEnd"/>
    </w:p>
    <w:p w14:paraId="5BED1ECF" w14:textId="32C3C3FE" w:rsidR="00EC1240" w:rsidRDefault="00EC1240" w:rsidP="00B95C9E"/>
    <w:p w14:paraId="1B42A41E" w14:textId="1B138E03" w:rsidR="00EC1240" w:rsidRDefault="001B3E3C" w:rsidP="00B95C9E">
      <w:r>
        <w:rPr>
          <w:noProof/>
        </w:rPr>
        <w:drawing>
          <wp:inline distT="0" distB="0" distL="0" distR="0" wp14:anchorId="5179BA82" wp14:editId="111048A8">
            <wp:extent cx="6049010" cy="3418840"/>
            <wp:effectExtent l="19050" t="19050" r="2794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18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BC063" w14:textId="075071C1" w:rsidR="001B3E3C" w:rsidRDefault="001B3E3C" w:rsidP="00B95C9E"/>
    <w:p w14:paraId="3428C025" w14:textId="11B528EE" w:rsidR="001B3E3C" w:rsidRDefault="00105B54" w:rsidP="00B95C9E">
      <w:r>
        <w:rPr>
          <w:noProof/>
        </w:rPr>
        <w:lastRenderedPageBreak/>
        <w:drawing>
          <wp:inline distT="0" distB="0" distL="0" distR="0" wp14:anchorId="4DC5BE69" wp14:editId="59D4A360">
            <wp:extent cx="6049010" cy="2766060"/>
            <wp:effectExtent l="19050" t="19050" r="279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FDA9F" w14:textId="25A2ED64" w:rsidR="00105B54" w:rsidRDefault="00105B54" w:rsidP="00B95C9E"/>
    <w:p w14:paraId="7679D0E5" w14:textId="3275F49C" w:rsidR="00105B54" w:rsidRDefault="00105B54" w:rsidP="00B95C9E">
      <w:r>
        <w:rPr>
          <w:noProof/>
        </w:rPr>
        <w:drawing>
          <wp:inline distT="0" distB="0" distL="0" distR="0" wp14:anchorId="44E58996" wp14:editId="0FAB716A">
            <wp:extent cx="6049010" cy="2867660"/>
            <wp:effectExtent l="19050" t="19050" r="279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D1EC" w14:textId="67B52A96" w:rsidR="00105B54" w:rsidRDefault="00105B54" w:rsidP="00B95C9E"/>
    <w:p w14:paraId="2C2FA026" w14:textId="640AFB4E" w:rsidR="00105B54" w:rsidRPr="00B37AA0" w:rsidRDefault="00A82A18" w:rsidP="00B37AA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2" w:name="_Toc11976593"/>
      <w:r w:rsidRPr="00B37AA0">
        <w:rPr>
          <w:rFonts w:cs="Arial"/>
          <w:sz w:val="24"/>
          <w:szCs w:val="18"/>
        </w:rPr>
        <w:t>Pruebas unitarias</w:t>
      </w:r>
      <w:bookmarkEnd w:id="22"/>
    </w:p>
    <w:p w14:paraId="1457BF19" w14:textId="434C5826" w:rsidR="00A82A18" w:rsidRDefault="00A82A18" w:rsidP="00B95C9E"/>
    <w:p w14:paraId="62DE8032" w14:textId="4246D660" w:rsidR="00490670" w:rsidRDefault="00490670" w:rsidP="00B95C9E">
      <w:r>
        <w:rPr>
          <w:noProof/>
        </w:rPr>
        <w:drawing>
          <wp:inline distT="0" distB="0" distL="0" distR="0" wp14:anchorId="329AEA3B" wp14:editId="57B4A8E1">
            <wp:extent cx="6049010" cy="1527175"/>
            <wp:effectExtent l="19050" t="19050" r="2794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527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D792" w14:textId="2596988E" w:rsidR="00A82A18" w:rsidRDefault="00490670" w:rsidP="00B95C9E">
      <w:r>
        <w:rPr>
          <w:noProof/>
        </w:rPr>
        <w:lastRenderedPageBreak/>
        <w:drawing>
          <wp:inline distT="0" distB="0" distL="0" distR="0" wp14:anchorId="500B13CF" wp14:editId="74215C19">
            <wp:extent cx="6049010" cy="3223895"/>
            <wp:effectExtent l="19050" t="19050" r="27940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749B1" w14:textId="1E82D76E" w:rsidR="00490670" w:rsidRDefault="00490670" w:rsidP="00B95C9E"/>
    <w:p w14:paraId="1C8F5F6B" w14:textId="1F9B9743" w:rsidR="00490670" w:rsidRDefault="00490670" w:rsidP="00B95C9E">
      <w:r>
        <w:rPr>
          <w:noProof/>
        </w:rPr>
        <w:drawing>
          <wp:inline distT="0" distB="0" distL="0" distR="0" wp14:anchorId="4C9818BF" wp14:editId="728D3324">
            <wp:extent cx="6049010" cy="3223895"/>
            <wp:effectExtent l="19050" t="19050" r="27940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6985E" w14:textId="1F0E1C1D" w:rsidR="00490670" w:rsidRDefault="00490670" w:rsidP="00B95C9E"/>
    <w:p w14:paraId="7B59590D" w14:textId="70C960B5" w:rsidR="00490670" w:rsidRDefault="00490670" w:rsidP="00B95C9E">
      <w:r>
        <w:rPr>
          <w:noProof/>
        </w:rPr>
        <w:lastRenderedPageBreak/>
        <w:drawing>
          <wp:inline distT="0" distB="0" distL="0" distR="0" wp14:anchorId="7365B07B" wp14:editId="43A4E56A">
            <wp:extent cx="6049010" cy="3223895"/>
            <wp:effectExtent l="19050" t="19050" r="27940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FEF05" w14:textId="0694716C" w:rsidR="00490670" w:rsidRDefault="00490670" w:rsidP="00B95C9E"/>
    <w:p w14:paraId="07CFED8A" w14:textId="0303D8D9" w:rsidR="00490670" w:rsidRDefault="00490670" w:rsidP="00B95C9E">
      <w:r>
        <w:rPr>
          <w:noProof/>
        </w:rPr>
        <w:drawing>
          <wp:inline distT="0" distB="0" distL="0" distR="0" wp14:anchorId="7227C19A" wp14:editId="4053D33B">
            <wp:extent cx="6049010" cy="3223895"/>
            <wp:effectExtent l="19050" t="19050" r="2794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2BBC6" w14:textId="3D07BC16" w:rsidR="00490670" w:rsidRDefault="00490670" w:rsidP="00B95C9E"/>
    <w:p w14:paraId="6CC75D13" w14:textId="6639CEEA" w:rsidR="00490670" w:rsidRDefault="00490670" w:rsidP="00B95C9E">
      <w:r>
        <w:rPr>
          <w:noProof/>
        </w:rPr>
        <w:lastRenderedPageBreak/>
        <w:drawing>
          <wp:inline distT="0" distB="0" distL="0" distR="0" wp14:anchorId="52C3C14C" wp14:editId="242A4A27">
            <wp:extent cx="6049010" cy="3223895"/>
            <wp:effectExtent l="19050" t="19050" r="27940" b="146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3116F" w14:textId="4E1B05C8" w:rsidR="00B56D21" w:rsidRDefault="00B56D21" w:rsidP="00B95C9E"/>
    <w:p w14:paraId="7DB9B088" w14:textId="64EF5F63" w:rsidR="004539AC" w:rsidRDefault="004539AC" w:rsidP="00B95C9E"/>
    <w:p w14:paraId="4E2B46CF" w14:textId="6D4857FA" w:rsidR="00262CB9" w:rsidRDefault="00262CB9" w:rsidP="00B95C9E"/>
    <w:p w14:paraId="0B63F76D" w14:textId="77777777" w:rsidR="00262CB9" w:rsidRDefault="00262CB9" w:rsidP="00B95C9E"/>
    <w:p w14:paraId="18466213" w14:textId="77777777" w:rsidR="003A7869" w:rsidRDefault="003A7869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3" w:name="_Toc11976594"/>
      <w:r w:rsidRPr="009B1CE5">
        <w:rPr>
          <w:rFonts w:cs="Arial"/>
          <w:sz w:val="24"/>
          <w:szCs w:val="18"/>
        </w:rPr>
        <w:t>Conclusiones</w:t>
      </w:r>
      <w:bookmarkEnd w:id="23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6C9D4" w14:textId="77777777" w:rsidR="00207148" w:rsidRDefault="00207148">
      <w:r>
        <w:separator/>
      </w:r>
    </w:p>
  </w:endnote>
  <w:endnote w:type="continuationSeparator" w:id="0">
    <w:p w14:paraId="24A9F962" w14:textId="77777777" w:rsidR="00207148" w:rsidRDefault="0020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93F82" w14:textId="77777777" w:rsidR="00207148" w:rsidRDefault="00207148">
      <w:r>
        <w:separator/>
      </w:r>
    </w:p>
  </w:footnote>
  <w:footnote w:type="continuationSeparator" w:id="0">
    <w:p w14:paraId="1B04C13B" w14:textId="77777777" w:rsidR="00207148" w:rsidRDefault="0020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2F7C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B54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0E5D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5782E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3E3C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CB9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A7869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4365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6BDF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39AC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0670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52FC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967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A0A"/>
    <w:rsid w:val="006D2DB0"/>
    <w:rsid w:val="006D33E5"/>
    <w:rsid w:val="006D4428"/>
    <w:rsid w:val="006D48B0"/>
    <w:rsid w:val="006D5119"/>
    <w:rsid w:val="006D5686"/>
    <w:rsid w:val="006D7482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9AB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0EC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89D"/>
    <w:rsid w:val="0079049D"/>
    <w:rsid w:val="00791430"/>
    <w:rsid w:val="007914B2"/>
    <w:rsid w:val="00791733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0E95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BCB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3C9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2A18"/>
    <w:rsid w:val="00A83357"/>
    <w:rsid w:val="00A8379C"/>
    <w:rsid w:val="00A84183"/>
    <w:rsid w:val="00A84574"/>
    <w:rsid w:val="00A84D21"/>
    <w:rsid w:val="00A85035"/>
    <w:rsid w:val="00A856D6"/>
    <w:rsid w:val="00A8590D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AA0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6D21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3F7C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160D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240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3CCA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23B07E-15D9-4132-B8F3-B13C00ECE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1461</TotalTime>
  <Pages>15</Pages>
  <Words>1187</Words>
  <Characters>7933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Rolando Benigno Tamayo</cp:lastModifiedBy>
  <cp:revision>809</cp:revision>
  <cp:lastPrinted>2018-10-24T04:36:00Z</cp:lastPrinted>
  <dcterms:created xsi:type="dcterms:W3CDTF">2017-01-27T01:02:00Z</dcterms:created>
  <dcterms:modified xsi:type="dcterms:W3CDTF">2019-06-21T07:31:00Z</dcterms:modified>
</cp:coreProperties>
</file>