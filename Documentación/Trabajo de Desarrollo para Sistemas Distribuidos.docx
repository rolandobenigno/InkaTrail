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909580" w14:textId="77777777" w:rsidR="00EE1ADE" w:rsidRPr="007C5DF5" w:rsidRDefault="00EE1ADE" w:rsidP="00904329">
      <w:pPr>
        <w:pStyle w:val="Ttulo6"/>
        <w:ind w:left="1440" w:right="468" w:hanging="1440"/>
        <w:rPr>
          <w:rFonts w:cs="Arial"/>
          <w:sz w:val="18"/>
          <w:szCs w:val="18"/>
          <w:lang w:val="es-PE"/>
        </w:rPr>
      </w:pPr>
      <w:bookmarkStart w:id="0" w:name="_Toc392132668"/>
    </w:p>
    <w:p w14:paraId="0BC453C0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05CDB728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3FF83B2B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5DB9EE8D" w14:textId="77777777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p w14:paraId="410173FC" w14:textId="2AACC0BB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p w14:paraId="251C0E70" w14:textId="1182AFC3" w:rsidR="00B31BB9" w:rsidRPr="007C5DF5" w:rsidRDefault="00B31BB9" w:rsidP="00B31BB9">
      <w:pPr>
        <w:rPr>
          <w:rFonts w:cs="Arial"/>
          <w:b/>
          <w:color w:val="FF0000"/>
          <w:sz w:val="18"/>
          <w:szCs w:val="18"/>
        </w:rPr>
      </w:pPr>
    </w:p>
    <w:p w14:paraId="5D9D7BCB" w14:textId="70FDDF9C" w:rsidR="00B31BB9" w:rsidRPr="007C5DF5" w:rsidRDefault="00B31BB9" w:rsidP="00B31BB9">
      <w:pPr>
        <w:jc w:val="center"/>
        <w:rPr>
          <w:rFonts w:cs="Arial"/>
          <w:b/>
          <w:color w:val="FF0000"/>
          <w:sz w:val="18"/>
          <w:szCs w:val="18"/>
        </w:rPr>
      </w:pPr>
      <w:r w:rsidRPr="007C5DF5">
        <w:rPr>
          <w:rFonts w:cs="Arial"/>
          <w:b/>
          <w:noProof/>
          <w:color w:val="FF0000"/>
          <w:sz w:val="18"/>
          <w:szCs w:val="18"/>
          <w:lang w:val="es-MX" w:eastAsia="es-MX"/>
        </w:rPr>
        <w:drawing>
          <wp:inline distT="0" distB="0" distL="0" distR="0" wp14:anchorId="567846A7" wp14:editId="513FE0B3">
            <wp:extent cx="3322320" cy="2491740"/>
            <wp:effectExtent l="0" t="0" r="0" b="381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ep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2250" w14:textId="77777777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p w14:paraId="18228A82" w14:textId="77777777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tbl>
      <w:tblPr>
        <w:tblpPr w:leftFromText="180" w:rightFromText="180" w:vertAnchor="text" w:tblpXSpec="center" w:tblpY="1"/>
        <w:tblOverlap w:val="never"/>
        <w:tblW w:w="0" w:type="auto"/>
        <w:tblLayout w:type="fixed"/>
        <w:tblLook w:val="0000" w:firstRow="0" w:lastRow="0" w:firstColumn="0" w:lastColumn="0" w:noHBand="0" w:noVBand="0"/>
      </w:tblPr>
      <w:tblGrid>
        <w:gridCol w:w="3013"/>
        <w:gridCol w:w="4631"/>
      </w:tblGrid>
      <w:tr w:rsidR="00B31BB9" w:rsidRPr="007C5DF5" w14:paraId="447F1490" w14:textId="77777777" w:rsidTr="00B31BB9">
        <w:tc>
          <w:tcPr>
            <w:tcW w:w="3013" w:type="dxa"/>
            <w:shd w:val="pct10" w:color="auto" w:fill="auto"/>
          </w:tcPr>
          <w:p w14:paraId="27A3E46F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</w:rPr>
            </w:pPr>
          </w:p>
          <w:p w14:paraId="557F3112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Curso</w:t>
            </w:r>
          </w:p>
          <w:p w14:paraId="0B8A50FD" w14:textId="50B25110" w:rsidR="00B31BB9" w:rsidRPr="007C5DF5" w:rsidRDefault="00B31BB9" w:rsidP="00B31BB9">
            <w:pPr>
              <w:spacing w:after="120" w:line="276" w:lineRule="auto"/>
              <w:jc w:val="left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Empresa</w:t>
            </w:r>
          </w:p>
        </w:tc>
        <w:tc>
          <w:tcPr>
            <w:tcW w:w="4631" w:type="dxa"/>
          </w:tcPr>
          <w:p w14:paraId="5451BE65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</w:p>
          <w:p w14:paraId="5F020347" w14:textId="6418023E" w:rsidR="00B31BB9" w:rsidRPr="007C5DF5" w:rsidRDefault="005C1F3C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A34DCE">
              <w:rPr>
                <w:rFonts w:cs="Arial"/>
                <w:color w:val="7F7F7F"/>
                <w:sz w:val="18"/>
                <w:szCs w:val="18"/>
                <w:lang w:val="es-ES"/>
              </w:rPr>
              <w:t>DESARROLLO PARA SISTEMAS DISTRIBUIDOS</w:t>
            </w:r>
          </w:p>
          <w:p w14:paraId="6B44ABC8" w14:textId="0C6237A1" w:rsidR="00B31BB9" w:rsidRPr="007C5DF5" w:rsidRDefault="009F2427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TURISMO – INKA TRAIL</w:t>
            </w:r>
          </w:p>
        </w:tc>
      </w:tr>
      <w:tr w:rsidR="00B31BB9" w:rsidRPr="007C5DF5" w14:paraId="451FF32A" w14:textId="77777777" w:rsidTr="00B31BB9">
        <w:tc>
          <w:tcPr>
            <w:tcW w:w="3013" w:type="dxa"/>
            <w:shd w:val="pct10" w:color="auto" w:fill="auto"/>
          </w:tcPr>
          <w:p w14:paraId="5A44AA5C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Profesor</w:t>
            </w:r>
          </w:p>
          <w:p w14:paraId="1748614B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Grupo</w:t>
            </w:r>
          </w:p>
        </w:tc>
        <w:tc>
          <w:tcPr>
            <w:tcW w:w="4631" w:type="dxa"/>
          </w:tcPr>
          <w:p w14:paraId="4EC933DE" w14:textId="13524F92" w:rsidR="00B31BB9" w:rsidRPr="007C5DF5" w:rsidRDefault="000D2998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</w:rPr>
            </w:pPr>
            <w:r w:rsidRPr="000D2998">
              <w:rPr>
                <w:rFonts w:cs="Arial"/>
                <w:color w:val="7F7F7F"/>
                <w:sz w:val="18"/>
                <w:szCs w:val="18"/>
              </w:rPr>
              <w:t>FLORES ORIHUELA</w:t>
            </w:r>
            <w:r>
              <w:rPr>
                <w:rFonts w:cs="Arial"/>
                <w:color w:val="7F7F7F"/>
                <w:sz w:val="18"/>
                <w:szCs w:val="18"/>
              </w:rPr>
              <w:t xml:space="preserve">, </w:t>
            </w:r>
            <w:r w:rsidRPr="000D2998">
              <w:rPr>
                <w:rFonts w:cs="Arial"/>
                <w:color w:val="7F7F7F"/>
                <w:sz w:val="18"/>
                <w:szCs w:val="18"/>
              </w:rPr>
              <w:t>CARLOS ALBERTO</w:t>
            </w:r>
          </w:p>
          <w:p w14:paraId="17D79947" w14:textId="37D82F60" w:rsidR="00B31BB9" w:rsidRPr="007C5DF5" w:rsidRDefault="00AF1CB5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</w:rPr>
            </w:pPr>
            <w:r w:rsidRPr="00AF1CB5">
              <w:rPr>
                <w:rFonts w:cs="Arial"/>
                <w:color w:val="7F7F7F"/>
                <w:sz w:val="18"/>
                <w:szCs w:val="18"/>
              </w:rPr>
              <w:t>DSD- ANALYTIC</w:t>
            </w:r>
          </w:p>
        </w:tc>
      </w:tr>
      <w:tr w:rsidR="00B31BB9" w:rsidRPr="007C5DF5" w14:paraId="48AE93AD" w14:textId="77777777" w:rsidTr="00B31BB9">
        <w:tc>
          <w:tcPr>
            <w:tcW w:w="3013" w:type="dxa"/>
            <w:shd w:val="pct10" w:color="auto" w:fill="auto"/>
          </w:tcPr>
          <w:p w14:paraId="75C058D6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Última Revisión</w:t>
            </w:r>
          </w:p>
        </w:tc>
        <w:tc>
          <w:tcPr>
            <w:tcW w:w="4631" w:type="dxa"/>
          </w:tcPr>
          <w:p w14:paraId="6F1D0DFD" w14:textId="0FFD27B0" w:rsidR="00B31BB9" w:rsidRPr="007C5DF5" w:rsidRDefault="006241BB" w:rsidP="009E6FBB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08</w:t>
            </w:r>
            <w:r w:rsidR="00B9044C">
              <w:rPr>
                <w:rFonts w:cs="Arial"/>
                <w:color w:val="7F7F7F"/>
                <w:sz w:val="18"/>
                <w:szCs w:val="18"/>
                <w:lang w:val="es-ES"/>
              </w:rPr>
              <w:t>/</w:t>
            </w: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06</w:t>
            </w:r>
            <w:r w:rsidR="00B9044C">
              <w:rPr>
                <w:rFonts w:cs="Arial"/>
                <w:color w:val="7F7F7F"/>
                <w:sz w:val="18"/>
                <w:szCs w:val="18"/>
                <w:lang w:val="es-ES"/>
              </w:rPr>
              <w:t>/</w:t>
            </w:r>
            <w:r w:rsidR="001D016F">
              <w:rPr>
                <w:rFonts w:cs="Arial"/>
                <w:color w:val="7F7F7F"/>
                <w:sz w:val="18"/>
                <w:szCs w:val="18"/>
                <w:lang w:val="es-ES"/>
              </w:rPr>
              <w:t>20</w:t>
            </w:r>
            <w:r w:rsidR="00B9044C">
              <w:rPr>
                <w:rFonts w:cs="Arial"/>
                <w:color w:val="7F7F7F"/>
                <w:sz w:val="18"/>
                <w:szCs w:val="18"/>
                <w:lang w:val="es-ES"/>
              </w:rPr>
              <w:t>1</w:t>
            </w: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9</w:t>
            </w:r>
          </w:p>
        </w:tc>
      </w:tr>
      <w:tr w:rsidR="00B31BB9" w:rsidRPr="007C5DF5" w14:paraId="44C9F34A" w14:textId="77777777" w:rsidTr="00B31BB9">
        <w:tc>
          <w:tcPr>
            <w:tcW w:w="3013" w:type="dxa"/>
          </w:tcPr>
          <w:p w14:paraId="6C643BEC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</w:p>
        </w:tc>
        <w:tc>
          <w:tcPr>
            <w:tcW w:w="4631" w:type="dxa"/>
          </w:tcPr>
          <w:p w14:paraId="5C5BB209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</w:p>
        </w:tc>
      </w:tr>
      <w:tr w:rsidR="00B31BB9" w:rsidRPr="007C5DF5" w14:paraId="412D292B" w14:textId="77777777" w:rsidTr="00B31BB9">
        <w:trPr>
          <w:trHeight w:val="80"/>
        </w:trPr>
        <w:tc>
          <w:tcPr>
            <w:tcW w:w="3013" w:type="dxa"/>
            <w:shd w:val="pct10" w:color="auto" w:fill="auto"/>
          </w:tcPr>
          <w:p w14:paraId="12872691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Versión</w:t>
            </w:r>
          </w:p>
        </w:tc>
        <w:tc>
          <w:tcPr>
            <w:tcW w:w="4631" w:type="dxa"/>
          </w:tcPr>
          <w:p w14:paraId="65DF437E" w14:textId="48E866AD" w:rsidR="00B31BB9" w:rsidRPr="007C5DF5" w:rsidRDefault="005C0EDD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1</w:t>
            </w:r>
            <w:r w:rsidR="00DE67A6"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.0</w:t>
            </w:r>
          </w:p>
        </w:tc>
      </w:tr>
    </w:tbl>
    <w:p w14:paraId="00285DD2" w14:textId="77777777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p w14:paraId="6CC22709" w14:textId="77777777" w:rsidR="007738B9" w:rsidRPr="007C5DF5" w:rsidRDefault="007738B9" w:rsidP="007738B9">
      <w:pPr>
        <w:jc w:val="right"/>
        <w:rPr>
          <w:rFonts w:cs="Arial"/>
          <w:sz w:val="18"/>
          <w:szCs w:val="18"/>
        </w:rPr>
      </w:pPr>
    </w:p>
    <w:p w14:paraId="6F606A78" w14:textId="77777777" w:rsidR="007738B9" w:rsidRPr="007C5DF5" w:rsidRDefault="007738B9" w:rsidP="007738B9">
      <w:pPr>
        <w:jc w:val="right"/>
        <w:rPr>
          <w:rFonts w:cs="Arial"/>
          <w:sz w:val="18"/>
          <w:szCs w:val="18"/>
        </w:rPr>
      </w:pPr>
    </w:p>
    <w:p w14:paraId="60E17481" w14:textId="77777777" w:rsidR="007738B9" w:rsidRPr="007C5DF5" w:rsidRDefault="007738B9" w:rsidP="007738B9">
      <w:pPr>
        <w:jc w:val="right"/>
        <w:rPr>
          <w:rFonts w:cs="Arial"/>
          <w:sz w:val="18"/>
          <w:szCs w:val="18"/>
        </w:rPr>
      </w:pPr>
    </w:p>
    <w:p w14:paraId="443F5CE5" w14:textId="77777777" w:rsidR="00351C9A" w:rsidRPr="007C5DF5" w:rsidRDefault="00351C9A" w:rsidP="007738B9">
      <w:pPr>
        <w:jc w:val="right"/>
        <w:rPr>
          <w:rFonts w:cs="Arial"/>
          <w:sz w:val="18"/>
          <w:szCs w:val="18"/>
        </w:rPr>
      </w:pPr>
    </w:p>
    <w:p w14:paraId="4DDB8379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794FA154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7EED14B0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683FA9D5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6D6340FE" w14:textId="77777777" w:rsidR="00CD1F0B" w:rsidRPr="007C5DF5" w:rsidRDefault="00CD1F0B" w:rsidP="00EE1ADE">
      <w:pPr>
        <w:rPr>
          <w:rFonts w:cs="Arial"/>
          <w:sz w:val="18"/>
          <w:szCs w:val="18"/>
        </w:rPr>
      </w:pPr>
    </w:p>
    <w:p w14:paraId="13C150B4" w14:textId="77777777" w:rsidR="00CD1F0B" w:rsidRPr="007C5DF5" w:rsidRDefault="00CD1F0B" w:rsidP="00EE1ADE">
      <w:pPr>
        <w:rPr>
          <w:rFonts w:cs="Arial"/>
          <w:sz w:val="18"/>
          <w:szCs w:val="18"/>
        </w:rPr>
      </w:pPr>
    </w:p>
    <w:p w14:paraId="7A41C9C0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48E5CC13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32D2E286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5F48FE8D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0E5A5931" w14:textId="77777777" w:rsidR="00E35990" w:rsidRPr="007C5DF5" w:rsidRDefault="00E35990" w:rsidP="00EE1ADE">
      <w:pPr>
        <w:rPr>
          <w:rFonts w:cs="Arial"/>
          <w:sz w:val="18"/>
          <w:szCs w:val="18"/>
        </w:rPr>
      </w:pPr>
    </w:p>
    <w:p w14:paraId="3B1C6AD8" w14:textId="77777777" w:rsidR="00A03C50" w:rsidRPr="007C5DF5" w:rsidRDefault="00A03C50" w:rsidP="00EE1ADE">
      <w:pPr>
        <w:rPr>
          <w:rFonts w:cs="Arial"/>
          <w:sz w:val="18"/>
          <w:szCs w:val="18"/>
        </w:rPr>
      </w:pPr>
    </w:p>
    <w:p w14:paraId="037CD903" w14:textId="77777777" w:rsidR="00A40667" w:rsidRPr="007C5DF5" w:rsidRDefault="00A40667" w:rsidP="00EE1ADE">
      <w:pPr>
        <w:rPr>
          <w:rFonts w:cs="Arial"/>
          <w:sz w:val="18"/>
          <w:szCs w:val="18"/>
        </w:rPr>
      </w:pPr>
    </w:p>
    <w:p w14:paraId="679DF1BF" w14:textId="77777777" w:rsidR="00A40667" w:rsidRPr="007C5DF5" w:rsidRDefault="00A40667" w:rsidP="00EE1ADE">
      <w:pPr>
        <w:rPr>
          <w:rFonts w:cs="Arial"/>
          <w:sz w:val="18"/>
          <w:szCs w:val="18"/>
        </w:rPr>
      </w:pPr>
    </w:p>
    <w:p w14:paraId="24B49AEB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3FA7FA85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4B62CCDA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2859A1B6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119D86C8" w14:textId="1B3A18D9" w:rsidR="00E14B86" w:rsidRDefault="00E14B86" w:rsidP="00EE1ADE">
      <w:pPr>
        <w:rPr>
          <w:rFonts w:cs="Arial"/>
          <w:sz w:val="18"/>
          <w:szCs w:val="18"/>
        </w:rPr>
      </w:pPr>
    </w:p>
    <w:p w14:paraId="1ED80BF5" w14:textId="1EEC475C" w:rsidR="000E5D36" w:rsidRDefault="000E5D36" w:rsidP="00EE1ADE">
      <w:pPr>
        <w:rPr>
          <w:rFonts w:cs="Arial"/>
          <w:sz w:val="18"/>
          <w:szCs w:val="18"/>
        </w:rPr>
      </w:pPr>
    </w:p>
    <w:p w14:paraId="697A6112" w14:textId="00BC958E" w:rsidR="000E5D36" w:rsidRDefault="000E5D36" w:rsidP="00EE1ADE">
      <w:pPr>
        <w:rPr>
          <w:rFonts w:cs="Arial"/>
          <w:sz w:val="18"/>
          <w:szCs w:val="18"/>
        </w:rPr>
      </w:pPr>
    </w:p>
    <w:p w14:paraId="5DC2292C" w14:textId="77777777" w:rsidR="000E5D36" w:rsidRPr="007C5DF5" w:rsidRDefault="000E5D36" w:rsidP="00EE1ADE">
      <w:pPr>
        <w:rPr>
          <w:rFonts w:cs="Arial"/>
          <w:sz w:val="18"/>
          <w:szCs w:val="18"/>
        </w:rPr>
      </w:pPr>
    </w:p>
    <w:p w14:paraId="63485AF4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69D63A99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5A92F85D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534F007E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18D2D384" w14:textId="545C3808" w:rsidR="00E14B86" w:rsidRDefault="00E14B86" w:rsidP="00EE1ADE">
      <w:pPr>
        <w:rPr>
          <w:rFonts w:cs="Arial"/>
          <w:sz w:val="18"/>
          <w:szCs w:val="18"/>
        </w:rPr>
      </w:pPr>
    </w:p>
    <w:p w14:paraId="70DE7BAC" w14:textId="77777777" w:rsidR="00B717EE" w:rsidRPr="007C5DF5" w:rsidRDefault="00B717EE" w:rsidP="00EE1ADE">
      <w:pPr>
        <w:rPr>
          <w:rFonts w:cs="Arial"/>
          <w:sz w:val="18"/>
          <w:szCs w:val="18"/>
        </w:rPr>
      </w:pPr>
    </w:p>
    <w:p w14:paraId="6B093E73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5CADB743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0F5C7E5A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6A680395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335E5082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44435BD9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67277EC1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sdt>
      <w:sdtPr>
        <w:rPr>
          <w:rFonts w:ascii="Arial" w:eastAsia="Times New Roman" w:hAnsi="Arial" w:cs="Arial"/>
          <w:color w:val="auto"/>
          <w:sz w:val="18"/>
          <w:szCs w:val="18"/>
          <w:lang w:val="es-ES" w:eastAsia="en-US"/>
        </w:rPr>
        <w:id w:val="-20937684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B04F09" w14:textId="69B7CE43" w:rsidR="00D457F2" w:rsidRPr="007C5DF5" w:rsidRDefault="00944BE5" w:rsidP="00D457F2">
          <w:pPr>
            <w:pStyle w:val="TtulodeTDC"/>
            <w:jc w:val="center"/>
            <w:rPr>
              <w:rFonts w:ascii="Arial" w:hAnsi="Arial" w:cs="Arial"/>
              <w:b/>
              <w:color w:val="auto"/>
              <w:sz w:val="18"/>
              <w:szCs w:val="18"/>
            </w:rPr>
          </w:pPr>
          <w:r w:rsidRPr="007C5DF5">
            <w:rPr>
              <w:rFonts w:ascii="Arial" w:hAnsi="Arial" w:cs="Arial"/>
              <w:b/>
              <w:color w:val="auto"/>
              <w:sz w:val="18"/>
              <w:szCs w:val="18"/>
              <w:lang w:val="es-ES"/>
            </w:rPr>
            <w:t>Índice</w:t>
          </w:r>
        </w:p>
        <w:p w14:paraId="60C0E589" w14:textId="77777777" w:rsidR="007A6E3E" w:rsidRDefault="00D457F2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r w:rsidRPr="007C5DF5">
            <w:rPr>
              <w:rFonts w:cs="Arial"/>
              <w:sz w:val="18"/>
              <w:szCs w:val="18"/>
            </w:rPr>
            <w:fldChar w:fldCharType="begin"/>
          </w:r>
          <w:r w:rsidRPr="007C5DF5">
            <w:rPr>
              <w:rFonts w:cs="Arial"/>
              <w:sz w:val="18"/>
              <w:szCs w:val="18"/>
            </w:rPr>
            <w:instrText xml:space="preserve"> TOC \o "1-3" \h \z \u </w:instrText>
          </w:r>
          <w:r w:rsidRPr="007C5DF5">
            <w:rPr>
              <w:rFonts w:cs="Arial"/>
              <w:sz w:val="18"/>
              <w:szCs w:val="18"/>
            </w:rPr>
            <w:fldChar w:fldCharType="separate"/>
          </w:r>
          <w:hyperlink w:anchor="_Toc11429351" w:history="1">
            <w:r w:rsidR="007A6E3E" w:rsidRPr="00864897">
              <w:rPr>
                <w:rStyle w:val="Hipervnculo"/>
                <w:rFonts w:ascii="Verdana" w:hAnsi="Verdana" w:cs="Arial"/>
                <w:noProof/>
              </w:rPr>
              <w:t>1.</w:t>
            </w:r>
            <w:r w:rsidR="007A6E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7A6E3E" w:rsidRPr="00864897">
              <w:rPr>
                <w:rStyle w:val="Hipervnculo"/>
                <w:rFonts w:cs="Arial"/>
                <w:noProof/>
              </w:rPr>
              <w:t>Integrantes</w:t>
            </w:r>
            <w:r w:rsidR="007A6E3E">
              <w:rPr>
                <w:noProof/>
                <w:webHidden/>
              </w:rPr>
              <w:tab/>
            </w:r>
            <w:r w:rsidR="007A6E3E">
              <w:rPr>
                <w:noProof/>
                <w:webHidden/>
              </w:rPr>
              <w:fldChar w:fldCharType="begin"/>
            </w:r>
            <w:r w:rsidR="007A6E3E">
              <w:rPr>
                <w:noProof/>
                <w:webHidden/>
              </w:rPr>
              <w:instrText xml:space="preserve"> PAGEREF _Toc11429351 \h </w:instrText>
            </w:r>
            <w:r w:rsidR="007A6E3E">
              <w:rPr>
                <w:noProof/>
                <w:webHidden/>
              </w:rPr>
            </w:r>
            <w:r w:rsidR="007A6E3E">
              <w:rPr>
                <w:noProof/>
                <w:webHidden/>
              </w:rPr>
              <w:fldChar w:fldCharType="separate"/>
            </w:r>
            <w:r w:rsidR="007A6E3E">
              <w:rPr>
                <w:noProof/>
                <w:webHidden/>
              </w:rPr>
              <w:t>3</w:t>
            </w:r>
            <w:r w:rsidR="007A6E3E">
              <w:rPr>
                <w:noProof/>
                <w:webHidden/>
              </w:rPr>
              <w:fldChar w:fldCharType="end"/>
            </w:r>
          </w:hyperlink>
        </w:p>
        <w:p w14:paraId="6332A650" w14:textId="77777777" w:rsidR="007A6E3E" w:rsidRDefault="007A6E3E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1429352" w:history="1">
            <w:r w:rsidRPr="00864897">
              <w:rPr>
                <w:rStyle w:val="Hipervnculo"/>
                <w:rFonts w:ascii="Verdana" w:hAnsi="Verdana"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864897">
              <w:rPr>
                <w:rStyle w:val="Hipervnculo"/>
                <w:rFonts w:cs="Arial"/>
                <w:noProof/>
              </w:rPr>
              <w:t>Glosario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_Toc11429352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33A55" w14:textId="77777777" w:rsidR="007A6E3E" w:rsidRDefault="007A6E3E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1429353" w:history="1">
            <w:r w:rsidRPr="00864897">
              <w:rPr>
                <w:rStyle w:val="Hipervnculo"/>
                <w:rFonts w:ascii="Verdana" w:hAnsi="Verdana" w:cs="Arial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864897">
              <w:rPr>
                <w:rStyle w:val="Hipervnculo"/>
                <w:rFonts w:cs="Arial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_Toc11429353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19E9A" w14:textId="77777777" w:rsidR="007A6E3E" w:rsidRDefault="007A6E3E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1429354" w:history="1">
            <w:r w:rsidRPr="00864897">
              <w:rPr>
                <w:rStyle w:val="Hipervnculo"/>
                <w:rFonts w:ascii="Verdana" w:hAnsi="Verdana" w:cs="Arial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864897">
              <w:rPr>
                <w:rStyle w:val="Hipervnculo"/>
                <w:rFonts w:cs="Arial"/>
                <w:noProof/>
              </w:rPr>
              <w:t>Antecedentes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_Toc11429354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E5DF9" w14:textId="77777777" w:rsidR="007A6E3E" w:rsidRDefault="007A6E3E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1429355" w:history="1">
            <w:r w:rsidRPr="00864897">
              <w:rPr>
                <w:rStyle w:val="Hipervnculo"/>
                <w:rFonts w:ascii="Verdana" w:hAnsi="Verdana" w:cs="Arial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864897">
              <w:rPr>
                <w:rStyle w:val="Hipervnculo"/>
                <w:rFonts w:cs="Arial"/>
                <w:noProof/>
              </w:rPr>
              <w:t>Objetivo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_Toc11429355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8061B" w14:textId="77777777" w:rsidR="007A6E3E" w:rsidRDefault="007A6E3E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1429356" w:history="1">
            <w:r w:rsidRPr="00864897">
              <w:rPr>
                <w:rStyle w:val="Hipervnculo"/>
                <w:rFonts w:ascii="Verdana" w:hAnsi="Verdana" w:cs="Arial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864897">
              <w:rPr>
                <w:rStyle w:val="Hipervnculo"/>
                <w:rFonts w:cs="Arial"/>
                <w:noProof/>
              </w:rPr>
              <w:t>Beneficio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_Toc11429356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EFBD1" w14:textId="77777777" w:rsidR="007A6E3E" w:rsidRDefault="007A6E3E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1429357" w:history="1">
            <w:r w:rsidRPr="00864897">
              <w:rPr>
                <w:rStyle w:val="Hipervnculo"/>
                <w:rFonts w:ascii="Verdana" w:hAnsi="Verdana" w:cs="Arial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864897">
              <w:rPr>
                <w:rStyle w:val="Hipervnculo"/>
                <w:rFonts w:cs="Arial"/>
                <w:noProof/>
              </w:rPr>
              <w:t>Arquitectura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_Toc11429357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F821A" w14:textId="77777777" w:rsidR="007A6E3E" w:rsidRDefault="007A6E3E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1429358" w:history="1">
            <w:r w:rsidRPr="00864897">
              <w:rPr>
                <w:rStyle w:val="Hipervnculo"/>
                <w:rFonts w:cs="Arial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864897">
              <w:rPr>
                <w:rStyle w:val="Hipervnculo"/>
                <w:rFonts w:cs="Arial"/>
                <w:noProof/>
              </w:rPr>
              <w:t>Arquitectura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_Toc11429358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EFEFA" w14:textId="77777777" w:rsidR="007A6E3E" w:rsidRDefault="007A6E3E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1429359" w:history="1">
            <w:r w:rsidRPr="00864897">
              <w:rPr>
                <w:rStyle w:val="Hipervnculo"/>
                <w:rFonts w:cs="Arial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864897">
              <w:rPr>
                <w:rStyle w:val="Hipervnculo"/>
                <w:rFonts w:cs="Arial"/>
                <w:noProof/>
              </w:rPr>
              <w:t>Arquitectura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_Toc11429359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8AD5C" w14:textId="77777777" w:rsidR="007A6E3E" w:rsidRDefault="007A6E3E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1429360" w:history="1">
            <w:r w:rsidRPr="00864897">
              <w:rPr>
                <w:rStyle w:val="Hipervnculo"/>
                <w:rFonts w:cs="Arial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864897">
              <w:rPr>
                <w:rStyle w:val="Hipervnculo"/>
                <w:rFonts w:cs="Arial"/>
                <w:noProof/>
              </w:rPr>
              <w:t>Arquitectura tecnológica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_Toc11429360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F9C07" w14:textId="77777777" w:rsidR="007A6E3E" w:rsidRDefault="007A6E3E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1429361" w:history="1">
            <w:r w:rsidRPr="00864897">
              <w:rPr>
                <w:rStyle w:val="Hipervnculo"/>
                <w:rFonts w:ascii="Verdana" w:hAnsi="Verdana" w:cs="Arial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864897">
              <w:rPr>
                <w:rStyle w:val="Hipervnculo"/>
                <w:rFonts w:cs="Arial"/>
                <w:noProof/>
              </w:rPr>
              <w:t>Desarrollo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_Toc11429361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1B12D" w14:textId="77777777" w:rsidR="007A6E3E" w:rsidRDefault="007A6E3E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1429362" w:history="1">
            <w:r w:rsidRPr="00864897">
              <w:rPr>
                <w:rStyle w:val="Hipervnculo"/>
                <w:rFonts w:ascii="Verdana" w:hAnsi="Verdana" w:cs="Arial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864897">
              <w:rPr>
                <w:rStyle w:val="Hipervnculo"/>
                <w:rFonts w:cs="Arial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_Toc11429362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4B721" w14:textId="6A05836F" w:rsidR="00D457F2" w:rsidRPr="007C5DF5" w:rsidRDefault="00D457F2">
          <w:pPr>
            <w:rPr>
              <w:rFonts w:cs="Arial"/>
              <w:sz w:val="18"/>
              <w:szCs w:val="18"/>
            </w:rPr>
          </w:pPr>
          <w:r w:rsidRPr="007C5DF5">
            <w:rPr>
              <w:rFonts w:cs="Arial"/>
              <w:b/>
              <w:bCs/>
              <w:sz w:val="18"/>
              <w:szCs w:val="18"/>
              <w:lang w:val="es-ES"/>
            </w:rPr>
            <w:fldChar w:fldCharType="end"/>
          </w:r>
        </w:p>
      </w:sdtContent>
    </w:sdt>
    <w:p w14:paraId="6B2BA786" w14:textId="3BB6EF48" w:rsidR="00D76DC6" w:rsidRPr="007C5DF5" w:rsidRDefault="00D76DC6" w:rsidP="00D76DC6">
      <w:pPr>
        <w:ind w:right="468"/>
        <w:rPr>
          <w:rFonts w:cs="Arial"/>
          <w:sz w:val="18"/>
          <w:szCs w:val="18"/>
        </w:rPr>
      </w:pPr>
    </w:p>
    <w:p w14:paraId="04C6C103" w14:textId="77777777" w:rsidR="00D76DC6" w:rsidRPr="007C5DF5" w:rsidRDefault="00D76DC6">
      <w:pPr>
        <w:jc w:val="left"/>
        <w:rPr>
          <w:rFonts w:cs="Arial"/>
          <w:b/>
          <w:sz w:val="18"/>
          <w:szCs w:val="18"/>
        </w:rPr>
      </w:pPr>
      <w:bookmarkStart w:id="1" w:name="_Toc477165001"/>
      <w:bookmarkStart w:id="2" w:name="_Toc484591812"/>
      <w:bookmarkStart w:id="3" w:name="_Toc484592920"/>
      <w:bookmarkStart w:id="4" w:name="_Toc484596763"/>
      <w:bookmarkStart w:id="5" w:name="_Toc484596932"/>
      <w:bookmarkStart w:id="6" w:name="_Toc47320579"/>
    </w:p>
    <w:p w14:paraId="037544EC" w14:textId="77777777" w:rsidR="00765CBD" w:rsidRPr="007C5DF5" w:rsidRDefault="00765CBD">
      <w:pPr>
        <w:jc w:val="left"/>
        <w:rPr>
          <w:rFonts w:cs="Arial"/>
          <w:b/>
          <w:sz w:val="18"/>
          <w:szCs w:val="18"/>
        </w:rPr>
      </w:pPr>
    </w:p>
    <w:p w14:paraId="44E1CFB3" w14:textId="77777777" w:rsidR="00765CBD" w:rsidRPr="007C5DF5" w:rsidRDefault="00765CBD">
      <w:pPr>
        <w:jc w:val="left"/>
        <w:rPr>
          <w:rFonts w:cs="Arial"/>
          <w:b/>
          <w:sz w:val="18"/>
          <w:szCs w:val="18"/>
        </w:rPr>
      </w:pPr>
    </w:p>
    <w:p w14:paraId="25E9E82F" w14:textId="77777777" w:rsidR="00765CBD" w:rsidRPr="007C5DF5" w:rsidRDefault="00765CBD">
      <w:pPr>
        <w:jc w:val="left"/>
        <w:rPr>
          <w:rFonts w:cs="Arial"/>
          <w:b/>
          <w:sz w:val="18"/>
          <w:szCs w:val="18"/>
        </w:rPr>
      </w:pPr>
    </w:p>
    <w:p w14:paraId="197D2AF8" w14:textId="77777777" w:rsidR="00765CBD" w:rsidRPr="007C5DF5" w:rsidRDefault="00765CBD">
      <w:pPr>
        <w:jc w:val="left"/>
        <w:rPr>
          <w:rFonts w:cs="Arial"/>
          <w:b/>
          <w:sz w:val="18"/>
          <w:szCs w:val="18"/>
        </w:rPr>
      </w:pPr>
    </w:p>
    <w:p w14:paraId="45D9309F" w14:textId="77777777" w:rsidR="00B42872" w:rsidRPr="007C5DF5" w:rsidRDefault="00B42872">
      <w:pPr>
        <w:jc w:val="left"/>
        <w:rPr>
          <w:rFonts w:cs="Arial"/>
          <w:b/>
          <w:sz w:val="18"/>
          <w:szCs w:val="18"/>
        </w:rPr>
      </w:pPr>
    </w:p>
    <w:p w14:paraId="382B2671" w14:textId="77777777" w:rsidR="00B42872" w:rsidRPr="007C5DF5" w:rsidRDefault="00B42872">
      <w:pPr>
        <w:jc w:val="left"/>
        <w:rPr>
          <w:rFonts w:cs="Arial"/>
          <w:b/>
          <w:sz w:val="18"/>
          <w:szCs w:val="18"/>
        </w:rPr>
      </w:pPr>
    </w:p>
    <w:p w14:paraId="6A6E9F5B" w14:textId="77777777" w:rsidR="00B42872" w:rsidRPr="007C5DF5" w:rsidRDefault="00B42872">
      <w:pPr>
        <w:jc w:val="left"/>
        <w:rPr>
          <w:rFonts w:cs="Arial"/>
          <w:b/>
          <w:sz w:val="18"/>
          <w:szCs w:val="18"/>
        </w:rPr>
      </w:pPr>
    </w:p>
    <w:p w14:paraId="5CF9D68E" w14:textId="77777777" w:rsidR="002B02DD" w:rsidRPr="007C5DF5" w:rsidRDefault="002B02DD">
      <w:pPr>
        <w:jc w:val="left"/>
        <w:rPr>
          <w:rFonts w:cs="Arial"/>
          <w:b/>
          <w:sz w:val="18"/>
          <w:szCs w:val="18"/>
        </w:rPr>
      </w:pPr>
    </w:p>
    <w:p w14:paraId="77A8F90C" w14:textId="77777777" w:rsidR="002B02DD" w:rsidRPr="007C5DF5" w:rsidRDefault="002B02DD">
      <w:pPr>
        <w:jc w:val="left"/>
        <w:rPr>
          <w:rFonts w:cs="Arial"/>
          <w:b/>
          <w:sz w:val="18"/>
          <w:szCs w:val="18"/>
        </w:rPr>
      </w:pPr>
    </w:p>
    <w:p w14:paraId="28673E0B" w14:textId="77777777" w:rsidR="002B02DD" w:rsidRPr="007C5DF5" w:rsidRDefault="002B02DD">
      <w:pPr>
        <w:jc w:val="left"/>
        <w:rPr>
          <w:rFonts w:cs="Arial"/>
          <w:b/>
          <w:sz w:val="18"/>
          <w:szCs w:val="18"/>
        </w:rPr>
      </w:pPr>
    </w:p>
    <w:p w14:paraId="1BC3E911" w14:textId="77777777" w:rsidR="002B02DD" w:rsidRPr="007C5DF5" w:rsidRDefault="002B02DD">
      <w:pPr>
        <w:jc w:val="left"/>
        <w:rPr>
          <w:rFonts w:cs="Arial"/>
          <w:b/>
          <w:sz w:val="18"/>
          <w:szCs w:val="18"/>
        </w:rPr>
      </w:pPr>
    </w:p>
    <w:p w14:paraId="7406805C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38773625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5064F27F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4BB7CFCC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65ABA0E5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04485E97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676181D2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22BE539F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7A9AB7AD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1C855B8A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431581FE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2B28C457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560119FE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034EFDB1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08672FAB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799C67B8" w14:textId="37DF4961" w:rsidR="00D457F2" w:rsidRDefault="00D457F2">
      <w:pPr>
        <w:jc w:val="left"/>
        <w:rPr>
          <w:rFonts w:cs="Arial"/>
          <w:b/>
          <w:sz w:val="18"/>
          <w:szCs w:val="18"/>
        </w:rPr>
      </w:pPr>
    </w:p>
    <w:p w14:paraId="0C0ED68C" w14:textId="30497733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D6EBE2A" w14:textId="6C82148B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555AF6AE" w14:textId="1DB6577E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77472DEC" w14:textId="00B9BCEF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7091DC96" w14:textId="26C85670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6EA8D3F0" w14:textId="5DD78271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2FB40464" w14:textId="281933EA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69E96BB3" w14:textId="3AD5AE1C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32853A38" w14:textId="3C174C36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64D39399" w14:textId="23D24893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5536E9C5" w14:textId="36B31783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F99DA7A" w14:textId="1C5F44A7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DD97557" w14:textId="6A7746B2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7CE00E6D" w14:textId="3A965DCA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3598E154" w14:textId="45093047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C8DE8B1" w14:textId="3B247A0F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16B6E4A" w14:textId="1172C263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7A97F79A" w14:textId="77777777" w:rsidR="00B717EE" w:rsidRPr="007C5DF5" w:rsidRDefault="00B717EE">
      <w:pPr>
        <w:jc w:val="left"/>
        <w:rPr>
          <w:rFonts w:cs="Arial"/>
          <w:b/>
          <w:sz w:val="18"/>
          <w:szCs w:val="18"/>
        </w:rPr>
      </w:pPr>
    </w:p>
    <w:p w14:paraId="00440250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4C1960A6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45D0E613" w14:textId="77777777" w:rsidR="002B02DD" w:rsidRPr="007C5DF5" w:rsidRDefault="002B02DD">
      <w:pPr>
        <w:jc w:val="left"/>
        <w:rPr>
          <w:rFonts w:cs="Arial"/>
          <w:b/>
          <w:sz w:val="18"/>
          <w:szCs w:val="18"/>
        </w:rPr>
      </w:pPr>
    </w:p>
    <w:p w14:paraId="4474ACB3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55CBF3FE" w14:textId="070C7B55" w:rsidR="00E14B86" w:rsidRDefault="00E14B86">
      <w:pPr>
        <w:jc w:val="left"/>
        <w:rPr>
          <w:rFonts w:cs="Arial"/>
          <w:b/>
          <w:sz w:val="18"/>
          <w:szCs w:val="18"/>
        </w:rPr>
      </w:pPr>
    </w:p>
    <w:p w14:paraId="04E431DE" w14:textId="1FA08A6F" w:rsidR="003C3ECB" w:rsidRDefault="003C3ECB">
      <w:pPr>
        <w:jc w:val="left"/>
        <w:rPr>
          <w:rFonts w:cs="Arial"/>
          <w:b/>
          <w:sz w:val="18"/>
          <w:szCs w:val="18"/>
        </w:rPr>
      </w:pPr>
    </w:p>
    <w:p w14:paraId="6CEB9744" w14:textId="1C29659A" w:rsidR="003C3ECB" w:rsidRDefault="003C3ECB">
      <w:pPr>
        <w:jc w:val="left"/>
        <w:rPr>
          <w:rFonts w:cs="Arial"/>
          <w:b/>
          <w:sz w:val="18"/>
          <w:szCs w:val="18"/>
        </w:rPr>
      </w:pPr>
    </w:p>
    <w:p w14:paraId="7B2B8934" w14:textId="278DD3E7" w:rsidR="003C3ECB" w:rsidRDefault="003C3ECB">
      <w:pPr>
        <w:jc w:val="left"/>
        <w:rPr>
          <w:rFonts w:cs="Arial"/>
          <w:b/>
          <w:sz w:val="18"/>
          <w:szCs w:val="18"/>
        </w:rPr>
      </w:pPr>
    </w:p>
    <w:p w14:paraId="07071B3D" w14:textId="3F39F324" w:rsidR="003C3ECB" w:rsidRDefault="003C3ECB">
      <w:pPr>
        <w:jc w:val="left"/>
        <w:rPr>
          <w:rFonts w:cs="Arial"/>
          <w:b/>
          <w:sz w:val="18"/>
          <w:szCs w:val="18"/>
        </w:rPr>
      </w:pPr>
    </w:p>
    <w:p w14:paraId="2D317A61" w14:textId="3F9A2D0B" w:rsidR="003C3ECB" w:rsidRDefault="003C3ECB">
      <w:pPr>
        <w:jc w:val="left"/>
        <w:rPr>
          <w:rFonts w:cs="Arial"/>
          <w:b/>
          <w:sz w:val="18"/>
          <w:szCs w:val="18"/>
        </w:rPr>
      </w:pPr>
    </w:p>
    <w:p w14:paraId="18BEE38D" w14:textId="77777777" w:rsidR="003C3ECB" w:rsidRPr="007C5DF5" w:rsidRDefault="003C3ECB">
      <w:pPr>
        <w:jc w:val="left"/>
        <w:rPr>
          <w:rFonts w:cs="Arial"/>
          <w:b/>
          <w:sz w:val="18"/>
          <w:szCs w:val="18"/>
        </w:rPr>
      </w:pPr>
    </w:p>
    <w:p w14:paraId="024ECA7D" w14:textId="414596FE" w:rsidR="00E14B86" w:rsidRDefault="00E14B86">
      <w:pPr>
        <w:jc w:val="left"/>
        <w:rPr>
          <w:rFonts w:cs="Arial"/>
          <w:b/>
          <w:sz w:val="18"/>
          <w:szCs w:val="18"/>
        </w:rPr>
      </w:pPr>
    </w:p>
    <w:p w14:paraId="25BE7022" w14:textId="610871DC" w:rsidR="00B37164" w:rsidRDefault="00B37164">
      <w:pPr>
        <w:jc w:val="left"/>
        <w:rPr>
          <w:rFonts w:cs="Arial"/>
          <w:b/>
          <w:sz w:val="18"/>
          <w:szCs w:val="18"/>
        </w:rPr>
      </w:pPr>
    </w:p>
    <w:p w14:paraId="1C04FDDC" w14:textId="068B9AD8" w:rsidR="00B37164" w:rsidRDefault="00B37164">
      <w:pPr>
        <w:jc w:val="left"/>
        <w:rPr>
          <w:rFonts w:cs="Arial"/>
          <w:b/>
          <w:sz w:val="18"/>
          <w:szCs w:val="18"/>
        </w:rPr>
      </w:pPr>
    </w:p>
    <w:p w14:paraId="34C0139B" w14:textId="71FDF37D" w:rsidR="00B37164" w:rsidRDefault="00B37164">
      <w:pPr>
        <w:jc w:val="left"/>
        <w:rPr>
          <w:rFonts w:cs="Arial"/>
          <w:b/>
          <w:sz w:val="18"/>
          <w:szCs w:val="18"/>
        </w:rPr>
      </w:pPr>
    </w:p>
    <w:p w14:paraId="3672EB2A" w14:textId="77777777" w:rsidR="00C5033D" w:rsidRPr="007C5DF5" w:rsidRDefault="00C5033D">
      <w:pPr>
        <w:jc w:val="left"/>
        <w:rPr>
          <w:rFonts w:cs="Arial"/>
          <w:b/>
          <w:sz w:val="18"/>
          <w:szCs w:val="18"/>
        </w:rPr>
      </w:pPr>
    </w:p>
    <w:p w14:paraId="23BABE15" w14:textId="77777777" w:rsidR="00E14B86" w:rsidRPr="007C5DF5" w:rsidRDefault="00E14B86">
      <w:pPr>
        <w:jc w:val="left"/>
        <w:rPr>
          <w:rFonts w:cs="Arial"/>
          <w:b/>
          <w:sz w:val="18"/>
          <w:szCs w:val="18"/>
        </w:rPr>
      </w:pPr>
    </w:p>
    <w:p w14:paraId="57E730FB" w14:textId="678384E9" w:rsidR="00BF67A2" w:rsidRPr="007C5DF5" w:rsidRDefault="0011136E" w:rsidP="00175A59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  <w:lang w:val="es-PE"/>
        </w:rPr>
      </w:pPr>
      <w:bookmarkStart w:id="7" w:name="_Toc11429351"/>
      <w:r w:rsidRPr="007C5DF5">
        <w:rPr>
          <w:rFonts w:cs="Arial"/>
          <w:sz w:val="24"/>
          <w:szCs w:val="18"/>
          <w:lang w:val="es-PE"/>
        </w:rPr>
        <w:t>Integrantes</w:t>
      </w:r>
      <w:bookmarkEnd w:id="7"/>
    </w:p>
    <w:p w14:paraId="560F5CF3" w14:textId="77777777" w:rsidR="00B42872" w:rsidRPr="007C5DF5" w:rsidRDefault="00B42872" w:rsidP="00BF67A2">
      <w:pPr>
        <w:rPr>
          <w:rFonts w:cs="Arial"/>
          <w:sz w:val="18"/>
          <w:szCs w:val="18"/>
        </w:rPr>
      </w:pPr>
    </w:p>
    <w:tbl>
      <w:tblPr>
        <w:tblW w:w="8512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69"/>
        <w:gridCol w:w="4543"/>
      </w:tblGrid>
      <w:tr w:rsidR="0011136E" w:rsidRPr="007C5DF5" w14:paraId="07FB87FD" w14:textId="77777777" w:rsidTr="00B078A2">
        <w:trPr>
          <w:trHeight w:val="508"/>
        </w:trPr>
        <w:tc>
          <w:tcPr>
            <w:tcW w:w="3969" w:type="dxa"/>
            <w:shd w:val="pct12" w:color="000000" w:fill="F20000"/>
            <w:vAlign w:val="center"/>
            <w:hideMark/>
          </w:tcPr>
          <w:p w14:paraId="06DF14FE" w14:textId="77777777" w:rsidR="0011136E" w:rsidRPr="007C5DF5" w:rsidRDefault="0011136E" w:rsidP="00BD72AA">
            <w:pPr>
              <w:spacing w:line="276" w:lineRule="auto"/>
              <w:jc w:val="center"/>
              <w:rPr>
                <w:rFonts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7C5DF5">
              <w:rPr>
                <w:rFonts w:cs="Arial"/>
                <w:b/>
                <w:bCs/>
                <w:color w:val="FFFFFF"/>
                <w:sz w:val="18"/>
                <w:szCs w:val="18"/>
                <w:lang w:val="es-ES" w:eastAsia="es-PE"/>
              </w:rPr>
              <w:t>Apellidos y Nombres</w:t>
            </w:r>
          </w:p>
        </w:tc>
        <w:tc>
          <w:tcPr>
            <w:tcW w:w="4543" w:type="dxa"/>
            <w:shd w:val="pct12" w:color="000000" w:fill="F20000"/>
            <w:vAlign w:val="center"/>
            <w:hideMark/>
          </w:tcPr>
          <w:p w14:paraId="37350487" w14:textId="44B0A2AD" w:rsidR="0011136E" w:rsidRPr="007C5DF5" w:rsidRDefault="00944BE5" w:rsidP="00BD72AA">
            <w:pPr>
              <w:spacing w:line="276" w:lineRule="auto"/>
              <w:jc w:val="center"/>
              <w:rPr>
                <w:rFonts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7C5DF5">
              <w:rPr>
                <w:rFonts w:cs="Arial"/>
                <w:b/>
                <w:bCs/>
                <w:color w:val="FFFFFF"/>
                <w:sz w:val="18"/>
                <w:szCs w:val="18"/>
                <w:lang w:val="es-ES" w:eastAsia="es-PE"/>
              </w:rPr>
              <w:t>Código</w:t>
            </w:r>
          </w:p>
        </w:tc>
      </w:tr>
      <w:tr w:rsidR="0011136E" w:rsidRPr="007C5DF5" w14:paraId="43B9B595" w14:textId="77777777" w:rsidTr="00B078A2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579C9953" w14:textId="57589264" w:rsidR="0011136E" w:rsidRPr="007C5DF5" w:rsidRDefault="00963FE2" w:rsidP="00BE0B59">
            <w:pPr>
              <w:spacing w:line="276" w:lineRule="auto"/>
              <w:rPr>
                <w:rFonts w:cs="Arial"/>
                <w:sz w:val="18"/>
                <w:szCs w:val="18"/>
                <w:lang w:eastAsia="es-PE"/>
              </w:rPr>
            </w:pPr>
            <w:r w:rsidRPr="007C5DF5">
              <w:rPr>
                <w:rFonts w:cs="Arial"/>
                <w:sz w:val="18"/>
                <w:szCs w:val="18"/>
                <w:lang w:eastAsia="es-PE"/>
              </w:rPr>
              <w:t>BENIGNO TAMAYO, CHURCHIL ROLANDO</w:t>
            </w:r>
          </w:p>
        </w:tc>
        <w:tc>
          <w:tcPr>
            <w:tcW w:w="4543" w:type="dxa"/>
            <w:shd w:val="clear" w:color="auto" w:fill="auto"/>
            <w:vAlign w:val="center"/>
          </w:tcPr>
          <w:p w14:paraId="2DB2E9A2" w14:textId="7C0C4601" w:rsidR="0011136E" w:rsidRPr="007C5DF5" w:rsidRDefault="00963FE2" w:rsidP="00BE0B59">
            <w:pPr>
              <w:spacing w:line="276" w:lineRule="auto"/>
              <w:jc w:val="center"/>
              <w:rPr>
                <w:rFonts w:cs="Arial"/>
                <w:color w:val="595959"/>
                <w:sz w:val="18"/>
                <w:szCs w:val="18"/>
                <w:highlight w:val="yellow"/>
                <w:lang w:eastAsia="es-PE"/>
              </w:rPr>
            </w:pPr>
            <w:r w:rsidRPr="007C5DF5">
              <w:rPr>
                <w:rFonts w:cs="Arial"/>
                <w:sz w:val="18"/>
                <w:szCs w:val="18"/>
                <w:lang w:eastAsia="es-PE"/>
              </w:rPr>
              <w:t>U612088</w:t>
            </w:r>
          </w:p>
        </w:tc>
      </w:tr>
      <w:tr w:rsidR="0011136E" w:rsidRPr="007C5DF5" w14:paraId="430C0476" w14:textId="77777777" w:rsidTr="00AE6D5C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4677E4C7" w14:textId="13488021" w:rsidR="0011136E" w:rsidRPr="007C5DF5" w:rsidRDefault="00963FE2" w:rsidP="00BE0B59">
            <w:pPr>
              <w:spacing w:line="276" w:lineRule="auto"/>
              <w:rPr>
                <w:rFonts w:cs="Arial"/>
                <w:sz w:val="18"/>
                <w:szCs w:val="18"/>
                <w:lang w:eastAsia="es-PE"/>
              </w:rPr>
            </w:pPr>
            <w:r w:rsidRPr="00F27A6B">
              <w:rPr>
                <w:rFonts w:cs="Arial"/>
                <w:sz w:val="18"/>
                <w:szCs w:val="18"/>
                <w:lang w:eastAsia="es-PE"/>
              </w:rPr>
              <w:t>PRADO MORENO, JORGE EDUARDO</w:t>
            </w:r>
          </w:p>
        </w:tc>
        <w:tc>
          <w:tcPr>
            <w:tcW w:w="4543" w:type="dxa"/>
            <w:shd w:val="clear" w:color="auto" w:fill="auto"/>
            <w:vAlign w:val="center"/>
          </w:tcPr>
          <w:p w14:paraId="0090835C" w14:textId="3D1B2DBE" w:rsidR="0011136E" w:rsidRPr="007C5DF5" w:rsidRDefault="00963FE2" w:rsidP="00BE0B59">
            <w:pPr>
              <w:spacing w:line="276" w:lineRule="auto"/>
              <w:jc w:val="center"/>
              <w:rPr>
                <w:rFonts w:cs="Arial"/>
                <w:sz w:val="18"/>
                <w:szCs w:val="18"/>
                <w:lang w:eastAsia="es-PE"/>
              </w:rPr>
            </w:pPr>
            <w:r w:rsidRPr="00F27A6B">
              <w:rPr>
                <w:rFonts w:cs="Arial"/>
                <w:sz w:val="18"/>
                <w:szCs w:val="18"/>
                <w:lang w:eastAsia="es-PE"/>
              </w:rPr>
              <w:t>U201525549</w:t>
            </w:r>
          </w:p>
        </w:tc>
      </w:tr>
      <w:tr w:rsidR="00F055CA" w:rsidRPr="007C5DF5" w14:paraId="0F84DBF1" w14:textId="77777777" w:rsidTr="00B078A2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050FC8DA" w14:textId="3FAF3432" w:rsidR="00F055CA" w:rsidRPr="007C5DF5" w:rsidRDefault="00260B29" w:rsidP="00BE0B59">
            <w:pPr>
              <w:spacing w:line="276" w:lineRule="auto"/>
              <w:rPr>
                <w:rFonts w:cs="Arial"/>
                <w:sz w:val="18"/>
                <w:szCs w:val="18"/>
                <w:lang w:eastAsia="es-PE"/>
              </w:rPr>
            </w:pPr>
            <w:r>
              <w:rPr>
                <w:rFonts w:cs="Arial"/>
                <w:sz w:val="18"/>
                <w:szCs w:val="18"/>
                <w:lang w:eastAsia="es-PE"/>
              </w:rPr>
              <w:t>MOLINA PINGO, CHRISTIAN</w:t>
            </w:r>
            <w:r w:rsidR="004222AA">
              <w:rPr>
                <w:rFonts w:cs="Arial"/>
                <w:sz w:val="18"/>
                <w:szCs w:val="18"/>
                <w:lang w:eastAsia="es-PE"/>
              </w:rPr>
              <w:t xml:space="preserve"> JESUS</w:t>
            </w:r>
          </w:p>
        </w:tc>
        <w:tc>
          <w:tcPr>
            <w:tcW w:w="4543" w:type="dxa"/>
            <w:shd w:val="clear" w:color="auto" w:fill="auto"/>
            <w:vAlign w:val="center"/>
          </w:tcPr>
          <w:p w14:paraId="49990C97" w14:textId="36127E9D" w:rsidR="00F055CA" w:rsidRPr="007C5DF5" w:rsidRDefault="00260B29" w:rsidP="00BE0B59">
            <w:pPr>
              <w:spacing w:line="276" w:lineRule="auto"/>
              <w:jc w:val="center"/>
              <w:rPr>
                <w:rFonts w:cs="Arial"/>
                <w:sz w:val="18"/>
                <w:szCs w:val="18"/>
                <w:lang w:eastAsia="es-PE"/>
              </w:rPr>
            </w:pPr>
            <w:r>
              <w:rPr>
                <w:rFonts w:cs="Arial"/>
                <w:sz w:val="18"/>
                <w:szCs w:val="18"/>
                <w:lang w:eastAsia="es-PE"/>
              </w:rPr>
              <w:t>U201521311</w:t>
            </w:r>
          </w:p>
        </w:tc>
      </w:tr>
      <w:tr w:rsidR="00B078A2" w:rsidRPr="007C5DF5" w14:paraId="2DE33FE5" w14:textId="77777777" w:rsidTr="00B078A2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5760371D" w14:textId="321AB216" w:rsidR="00B078A2" w:rsidRPr="007C5DF5" w:rsidRDefault="00260B29" w:rsidP="00BE0B59">
            <w:pPr>
              <w:spacing w:line="276" w:lineRule="auto"/>
              <w:rPr>
                <w:rFonts w:cs="Arial"/>
                <w:sz w:val="18"/>
                <w:szCs w:val="18"/>
                <w:lang w:eastAsia="es-PE"/>
              </w:rPr>
            </w:pPr>
            <w:r>
              <w:rPr>
                <w:rFonts w:cs="Arial"/>
                <w:sz w:val="18"/>
                <w:szCs w:val="18"/>
                <w:lang w:eastAsia="es-PE"/>
              </w:rPr>
              <w:t>CHIROQUE INGA, LUIS ALONSO</w:t>
            </w:r>
          </w:p>
        </w:tc>
        <w:tc>
          <w:tcPr>
            <w:tcW w:w="4543" w:type="dxa"/>
            <w:shd w:val="clear" w:color="auto" w:fill="auto"/>
            <w:vAlign w:val="center"/>
          </w:tcPr>
          <w:p w14:paraId="212F47D3" w14:textId="25013EC3" w:rsidR="00B078A2" w:rsidRPr="007C5DF5" w:rsidRDefault="00260B29" w:rsidP="00BE0B59">
            <w:pPr>
              <w:spacing w:line="276" w:lineRule="auto"/>
              <w:jc w:val="center"/>
              <w:rPr>
                <w:rFonts w:cs="Arial"/>
                <w:sz w:val="18"/>
                <w:szCs w:val="18"/>
                <w:lang w:eastAsia="es-PE"/>
              </w:rPr>
            </w:pPr>
            <w:r>
              <w:rPr>
                <w:rFonts w:cs="Arial"/>
                <w:sz w:val="18"/>
                <w:szCs w:val="18"/>
                <w:lang w:eastAsia="es-PE"/>
              </w:rPr>
              <w:t>U201821479</w:t>
            </w:r>
          </w:p>
        </w:tc>
      </w:tr>
      <w:tr w:rsidR="008044B7" w:rsidRPr="007C5DF5" w14:paraId="0CB093B4" w14:textId="77777777" w:rsidTr="00B078A2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7B0CF320" w14:textId="6FB1D4D9" w:rsidR="008044B7" w:rsidRPr="007C5DF5" w:rsidRDefault="008044B7" w:rsidP="00DF5290">
            <w:pPr>
              <w:spacing w:line="276" w:lineRule="auto"/>
              <w:rPr>
                <w:rFonts w:cs="Arial"/>
                <w:sz w:val="18"/>
                <w:szCs w:val="18"/>
                <w:lang w:eastAsia="es-PE"/>
              </w:rPr>
            </w:pPr>
          </w:p>
        </w:tc>
        <w:tc>
          <w:tcPr>
            <w:tcW w:w="4543" w:type="dxa"/>
            <w:shd w:val="clear" w:color="auto" w:fill="auto"/>
            <w:vAlign w:val="center"/>
          </w:tcPr>
          <w:p w14:paraId="3AD807D0" w14:textId="7A321DE5" w:rsidR="008044B7" w:rsidRPr="007C5DF5" w:rsidRDefault="008044B7" w:rsidP="00DF5290">
            <w:pPr>
              <w:spacing w:line="276" w:lineRule="auto"/>
              <w:rPr>
                <w:rFonts w:cs="Arial"/>
                <w:sz w:val="18"/>
                <w:szCs w:val="18"/>
                <w:lang w:eastAsia="es-PE"/>
              </w:rPr>
            </w:pPr>
          </w:p>
        </w:tc>
      </w:tr>
    </w:tbl>
    <w:p w14:paraId="1E5E16BB" w14:textId="77777777" w:rsidR="0064364B" w:rsidRPr="007C5DF5" w:rsidRDefault="0064364B" w:rsidP="00D92694">
      <w:pPr>
        <w:rPr>
          <w:rFonts w:cs="Arial"/>
          <w:sz w:val="18"/>
          <w:szCs w:val="18"/>
        </w:rPr>
      </w:pPr>
    </w:p>
    <w:p w14:paraId="3B8ED58E" w14:textId="77777777" w:rsidR="0011136E" w:rsidRPr="007C5DF5" w:rsidRDefault="0011136E" w:rsidP="00D92694">
      <w:pPr>
        <w:rPr>
          <w:rFonts w:cs="Arial"/>
          <w:sz w:val="18"/>
          <w:szCs w:val="18"/>
        </w:rPr>
      </w:pPr>
    </w:p>
    <w:p w14:paraId="71A38C8A" w14:textId="77777777" w:rsidR="0011136E" w:rsidRPr="007C5DF5" w:rsidRDefault="0011136E" w:rsidP="00D92694">
      <w:pPr>
        <w:rPr>
          <w:rFonts w:cs="Arial"/>
          <w:sz w:val="18"/>
          <w:szCs w:val="18"/>
        </w:rPr>
      </w:pPr>
    </w:p>
    <w:p w14:paraId="2A536FD0" w14:textId="77777777" w:rsidR="0011136E" w:rsidRPr="007C5DF5" w:rsidRDefault="0011136E" w:rsidP="00D92694">
      <w:pPr>
        <w:rPr>
          <w:rFonts w:cs="Arial"/>
          <w:sz w:val="18"/>
          <w:szCs w:val="18"/>
        </w:rPr>
      </w:pPr>
    </w:p>
    <w:p w14:paraId="1A9AD323" w14:textId="0D08794A" w:rsidR="0064364B" w:rsidRPr="00AB5F02" w:rsidRDefault="00BD72AA" w:rsidP="0064364B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2"/>
          <w:szCs w:val="22"/>
          <w:lang w:val="es-PE"/>
        </w:rPr>
      </w:pPr>
      <w:bookmarkStart w:id="8" w:name="_Toc11429352"/>
      <w:r w:rsidRPr="00AB5F02">
        <w:rPr>
          <w:rFonts w:cs="Arial"/>
          <w:sz w:val="22"/>
          <w:szCs w:val="22"/>
          <w:lang w:val="es-PE"/>
        </w:rPr>
        <w:t>Glosario</w:t>
      </w:r>
      <w:bookmarkEnd w:id="8"/>
    </w:p>
    <w:p w14:paraId="49BA5981" w14:textId="77777777" w:rsidR="00BD72AA" w:rsidRPr="007C5DF5" w:rsidRDefault="00BD72AA" w:rsidP="00BD72AA">
      <w:pPr>
        <w:rPr>
          <w:rFonts w:cs="Arial"/>
          <w:sz w:val="18"/>
          <w:szCs w:val="18"/>
        </w:rPr>
      </w:pPr>
    </w:p>
    <w:tbl>
      <w:tblPr>
        <w:tblW w:w="85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039"/>
        <w:gridCol w:w="4536"/>
      </w:tblGrid>
      <w:tr w:rsidR="00BD72AA" w:rsidRPr="007C5DF5" w14:paraId="3A5AF7F1" w14:textId="77777777" w:rsidTr="00BD72AA">
        <w:trPr>
          <w:trHeight w:val="555"/>
        </w:trPr>
        <w:tc>
          <w:tcPr>
            <w:tcW w:w="4039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pct12" w:color="000000" w:fill="F20000"/>
            <w:vAlign w:val="center"/>
            <w:hideMark/>
          </w:tcPr>
          <w:p w14:paraId="49678852" w14:textId="77777777" w:rsidR="00BD72AA" w:rsidRPr="007C5DF5" w:rsidRDefault="00BD72AA" w:rsidP="00BD72AA">
            <w:pPr>
              <w:spacing w:line="276" w:lineRule="auto"/>
              <w:jc w:val="center"/>
              <w:rPr>
                <w:rFonts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7C5DF5">
              <w:rPr>
                <w:rFonts w:cs="Arial"/>
                <w:b/>
                <w:bCs/>
                <w:color w:val="FFFFFF"/>
                <w:sz w:val="18"/>
                <w:szCs w:val="18"/>
                <w:lang w:val="es-ES" w:eastAsia="es-PE"/>
              </w:rPr>
              <w:t>Término</w:t>
            </w:r>
          </w:p>
        </w:tc>
        <w:tc>
          <w:tcPr>
            <w:tcW w:w="4536" w:type="dxa"/>
            <w:tcBorders>
              <w:top w:val="single" w:sz="8" w:space="0" w:color="808080"/>
              <w:left w:val="nil"/>
              <w:bottom w:val="single" w:sz="8" w:space="0" w:color="808080"/>
              <w:right w:val="single" w:sz="8" w:space="0" w:color="808080"/>
            </w:tcBorders>
            <w:shd w:val="pct12" w:color="000000" w:fill="F20000"/>
            <w:vAlign w:val="center"/>
            <w:hideMark/>
          </w:tcPr>
          <w:p w14:paraId="23E59A3E" w14:textId="77777777" w:rsidR="00BD72AA" w:rsidRPr="007C5DF5" w:rsidRDefault="00BD72AA" w:rsidP="00BD72AA">
            <w:pPr>
              <w:spacing w:line="276" w:lineRule="auto"/>
              <w:jc w:val="center"/>
              <w:rPr>
                <w:rFonts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7C5DF5">
              <w:rPr>
                <w:rFonts w:cs="Arial"/>
                <w:b/>
                <w:bCs/>
                <w:color w:val="FFFFFF"/>
                <w:sz w:val="18"/>
                <w:szCs w:val="18"/>
                <w:lang w:val="es-ES" w:eastAsia="es-PE"/>
              </w:rPr>
              <w:t>Definición del Término</w:t>
            </w:r>
          </w:p>
        </w:tc>
      </w:tr>
      <w:tr w:rsidR="00BD72AA" w:rsidRPr="007C5DF5" w14:paraId="330D2118" w14:textId="77777777" w:rsidTr="00BD72AA">
        <w:trPr>
          <w:trHeight w:val="315"/>
        </w:trPr>
        <w:tc>
          <w:tcPr>
            <w:tcW w:w="4039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808080"/>
            </w:tcBorders>
            <w:shd w:val="clear" w:color="000000" w:fill="FBFBFB"/>
            <w:vAlign w:val="center"/>
          </w:tcPr>
          <w:p w14:paraId="4EE6B3F6" w14:textId="354F5F2B" w:rsidR="00BD72AA" w:rsidRPr="007C5DF5" w:rsidRDefault="00BD72AA" w:rsidP="00DF5290">
            <w:pPr>
              <w:spacing w:line="276" w:lineRule="auto"/>
              <w:rPr>
                <w:rFonts w:cs="Arial"/>
                <w:b/>
                <w:bCs/>
                <w:color w:val="215968"/>
                <w:sz w:val="18"/>
                <w:szCs w:val="18"/>
                <w:lang w:eastAsia="es-PE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0392D54A" w14:textId="6A0AA456" w:rsidR="00BD72AA" w:rsidRPr="007C5DF5" w:rsidRDefault="00BD72AA" w:rsidP="00DF5290">
            <w:pPr>
              <w:spacing w:line="276" w:lineRule="auto"/>
              <w:rPr>
                <w:rFonts w:cs="Arial"/>
                <w:i/>
                <w:iCs/>
                <w:color w:val="808080"/>
                <w:sz w:val="18"/>
                <w:szCs w:val="18"/>
                <w:lang w:eastAsia="es-PE"/>
              </w:rPr>
            </w:pPr>
          </w:p>
        </w:tc>
      </w:tr>
      <w:tr w:rsidR="00BD72AA" w:rsidRPr="007C5DF5" w14:paraId="684C089E" w14:textId="77777777" w:rsidTr="00BD72AA">
        <w:trPr>
          <w:trHeight w:val="315"/>
        </w:trPr>
        <w:tc>
          <w:tcPr>
            <w:tcW w:w="4039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808080"/>
            </w:tcBorders>
            <w:shd w:val="clear" w:color="000000" w:fill="FBFBFB"/>
            <w:vAlign w:val="center"/>
          </w:tcPr>
          <w:p w14:paraId="19BB6BD0" w14:textId="23587ACF" w:rsidR="00BD72AA" w:rsidRPr="007C5DF5" w:rsidRDefault="00BD72AA" w:rsidP="00DF5290">
            <w:pPr>
              <w:spacing w:line="276" w:lineRule="auto"/>
              <w:rPr>
                <w:rFonts w:cs="Arial"/>
                <w:b/>
                <w:bCs/>
                <w:color w:val="215968"/>
                <w:sz w:val="18"/>
                <w:szCs w:val="18"/>
                <w:lang w:eastAsia="es-PE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4623D916" w14:textId="4102CBFD" w:rsidR="00BD72AA" w:rsidRPr="007C5DF5" w:rsidRDefault="00BD72AA" w:rsidP="00DF5290">
            <w:pPr>
              <w:spacing w:line="276" w:lineRule="auto"/>
              <w:rPr>
                <w:rFonts w:cs="Arial"/>
                <w:i/>
                <w:iCs/>
                <w:color w:val="808080"/>
                <w:sz w:val="18"/>
                <w:szCs w:val="18"/>
                <w:lang w:eastAsia="es-PE"/>
              </w:rPr>
            </w:pPr>
          </w:p>
        </w:tc>
      </w:tr>
      <w:tr w:rsidR="00BD72AA" w:rsidRPr="007C5DF5" w14:paraId="54082F12" w14:textId="77777777" w:rsidTr="00BD72AA">
        <w:trPr>
          <w:trHeight w:val="315"/>
        </w:trPr>
        <w:tc>
          <w:tcPr>
            <w:tcW w:w="4039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808080"/>
            </w:tcBorders>
            <w:shd w:val="clear" w:color="000000" w:fill="FBFBFB"/>
            <w:vAlign w:val="center"/>
          </w:tcPr>
          <w:p w14:paraId="47F37741" w14:textId="12F31D37" w:rsidR="00BD72AA" w:rsidRPr="007C5DF5" w:rsidRDefault="00BD72AA" w:rsidP="00DF5290">
            <w:pPr>
              <w:spacing w:line="276" w:lineRule="auto"/>
              <w:rPr>
                <w:rFonts w:cs="Arial"/>
                <w:b/>
                <w:bCs/>
                <w:color w:val="215968"/>
                <w:sz w:val="18"/>
                <w:szCs w:val="18"/>
                <w:lang w:eastAsia="es-PE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6232DAFE" w14:textId="146C1F22" w:rsidR="00BD72AA" w:rsidRPr="007C5DF5" w:rsidRDefault="00BD72AA" w:rsidP="00DF5290">
            <w:pPr>
              <w:spacing w:line="276" w:lineRule="auto"/>
              <w:rPr>
                <w:rFonts w:cs="Arial"/>
                <w:i/>
                <w:iCs/>
                <w:color w:val="808080"/>
                <w:sz w:val="18"/>
                <w:szCs w:val="18"/>
                <w:lang w:eastAsia="es-PE"/>
              </w:rPr>
            </w:pPr>
          </w:p>
        </w:tc>
      </w:tr>
      <w:tr w:rsidR="00BD72AA" w:rsidRPr="007C5DF5" w14:paraId="1A9EB378" w14:textId="77777777" w:rsidTr="00BD72AA">
        <w:trPr>
          <w:trHeight w:val="315"/>
        </w:trPr>
        <w:tc>
          <w:tcPr>
            <w:tcW w:w="4039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808080"/>
            </w:tcBorders>
            <w:shd w:val="clear" w:color="000000" w:fill="FBFBFB"/>
            <w:vAlign w:val="center"/>
          </w:tcPr>
          <w:p w14:paraId="5902957D" w14:textId="11992056" w:rsidR="00BD72AA" w:rsidRPr="007C5DF5" w:rsidRDefault="00BD72AA" w:rsidP="00DF5290">
            <w:pPr>
              <w:spacing w:line="276" w:lineRule="auto"/>
              <w:rPr>
                <w:rFonts w:cs="Arial"/>
                <w:b/>
                <w:bCs/>
                <w:color w:val="215968"/>
                <w:sz w:val="18"/>
                <w:szCs w:val="18"/>
                <w:lang w:eastAsia="es-PE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532DAEFB" w14:textId="13B493DC" w:rsidR="00BD72AA" w:rsidRPr="007C5DF5" w:rsidRDefault="00BD72AA" w:rsidP="00DF5290">
            <w:pPr>
              <w:spacing w:line="276" w:lineRule="auto"/>
              <w:rPr>
                <w:rFonts w:cs="Arial"/>
                <w:i/>
                <w:iCs/>
                <w:color w:val="808080"/>
                <w:sz w:val="18"/>
                <w:szCs w:val="18"/>
                <w:lang w:eastAsia="es-PE"/>
              </w:rPr>
            </w:pPr>
          </w:p>
        </w:tc>
      </w:tr>
    </w:tbl>
    <w:p w14:paraId="0D8A91B1" w14:textId="48170AA8" w:rsidR="002546F3" w:rsidRDefault="002546F3" w:rsidP="00BD72AA">
      <w:pPr>
        <w:jc w:val="left"/>
        <w:rPr>
          <w:rFonts w:cs="Arial"/>
          <w:sz w:val="18"/>
          <w:szCs w:val="18"/>
          <w:lang w:val="es-CO"/>
        </w:rPr>
      </w:pPr>
    </w:p>
    <w:p w14:paraId="13358D89" w14:textId="1B2DF474" w:rsidR="00BD72AA" w:rsidRDefault="00BD72AA" w:rsidP="00BF67A2">
      <w:pPr>
        <w:rPr>
          <w:rFonts w:cs="Arial"/>
          <w:sz w:val="18"/>
          <w:szCs w:val="18"/>
          <w:lang w:val="es-CO"/>
        </w:rPr>
      </w:pPr>
    </w:p>
    <w:p w14:paraId="4D07C1EF" w14:textId="3DA7C5B7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858D9CA" w14:textId="058DD6E6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2D79D9D2" w14:textId="4BB16F9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112FE52" w14:textId="7A6E838A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CB94EE2" w14:textId="0F0FD09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CC20B11" w14:textId="4788F209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BBA269F" w14:textId="488056C5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E8D984F" w14:textId="2E630096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271A4772" w14:textId="725C6662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5DD0A7A0" w14:textId="765D8E7E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E3070DB" w14:textId="0C9A001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0B0255A4" w14:textId="1D854234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C4981E2" w14:textId="09FBCF31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C483D4E" w14:textId="51E2D85A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0692C7DF" w14:textId="29C96A3B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2EFD2BB5" w14:textId="4EC4477D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5AF75C94" w14:textId="1358C2EB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4F3A69DE" w14:textId="28EEB96D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94C50A7" w14:textId="34BFFC42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443D44B8" w14:textId="5008A6F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6FA541A" w14:textId="54B8831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458A0B48" w14:textId="6A0F580E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9B1FEEE" w14:textId="141EA05F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5FB14B4" w14:textId="21E3D030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3BB69163" w14:textId="46396139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225397F5" w14:textId="6840A974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3B1B6A3" w14:textId="2A71031B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4C90DA54" w14:textId="38AE5E0D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45AED2B" w14:textId="08ADE9E4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2F29391" w14:textId="5878B846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A8199F4" w14:textId="75BB7959" w:rsidR="00810087" w:rsidRPr="004163D1" w:rsidRDefault="003A1880" w:rsidP="00810087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9" w:name="_Toc11429353"/>
      <w:r w:rsidRPr="004163D1">
        <w:rPr>
          <w:rFonts w:cs="Arial"/>
          <w:sz w:val="24"/>
          <w:szCs w:val="18"/>
        </w:rPr>
        <w:lastRenderedPageBreak/>
        <w:t>Introducción</w:t>
      </w:r>
      <w:bookmarkEnd w:id="9"/>
    </w:p>
    <w:p w14:paraId="78FBF510" w14:textId="50C7298F" w:rsidR="00810087" w:rsidRDefault="00810087" w:rsidP="00810087">
      <w:pPr>
        <w:rPr>
          <w:rFonts w:cs="Arial"/>
          <w:sz w:val="18"/>
          <w:szCs w:val="18"/>
          <w:lang w:val="es-CO"/>
        </w:rPr>
      </w:pPr>
    </w:p>
    <w:p w14:paraId="3D49256A" w14:textId="66913204" w:rsidR="006F1978" w:rsidRDefault="00B26931" w:rsidP="00434F40">
      <w:pPr>
        <w:spacing w:after="240" w:line="276" w:lineRule="auto"/>
        <w:rPr>
          <w:rFonts w:cs="Arial"/>
          <w:sz w:val="20"/>
          <w:lang w:val="es-CO"/>
        </w:rPr>
      </w:pPr>
      <w:r>
        <w:rPr>
          <w:rFonts w:cs="Arial"/>
          <w:sz w:val="20"/>
          <w:lang w:val="es-CO"/>
        </w:rPr>
        <w:t>Visitar una de las maravillas del mun</w:t>
      </w:r>
      <w:r w:rsidR="008D4734">
        <w:rPr>
          <w:rFonts w:cs="Arial"/>
          <w:sz w:val="20"/>
          <w:lang w:val="es-CO"/>
        </w:rPr>
        <w:t>d</w:t>
      </w:r>
      <w:r>
        <w:rPr>
          <w:rFonts w:cs="Arial"/>
          <w:sz w:val="20"/>
          <w:lang w:val="es-CO"/>
        </w:rPr>
        <w:t>o</w:t>
      </w:r>
      <w:r w:rsidR="00FB0756">
        <w:rPr>
          <w:rFonts w:cs="Arial"/>
          <w:sz w:val="20"/>
          <w:lang w:val="es-CO"/>
        </w:rPr>
        <w:t xml:space="preserve"> localiza</w:t>
      </w:r>
      <w:r w:rsidR="002D7D7D">
        <w:rPr>
          <w:rFonts w:cs="Arial"/>
          <w:sz w:val="20"/>
          <w:lang w:val="es-CO"/>
        </w:rPr>
        <w:t>da</w:t>
      </w:r>
      <w:r w:rsidR="00FB0756">
        <w:rPr>
          <w:rFonts w:cs="Arial"/>
          <w:sz w:val="20"/>
          <w:lang w:val="es-CO"/>
        </w:rPr>
        <w:t xml:space="preserve"> en Perú</w:t>
      </w:r>
      <w:r w:rsidR="00516D1F">
        <w:rPr>
          <w:rFonts w:cs="Arial"/>
          <w:sz w:val="20"/>
          <w:lang w:val="es-CO"/>
        </w:rPr>
        <w:t>,</w:t>
      </w:r>
      <w:r>
        <w:rPr>
          <w:rFonts w:cs="Arial"/>
          <w:sz w:val="20"/>
          <w:lang w:val="es-CO"/>
        </w:rPr>
        <w:t xml:space="preserve"> no solo puede</w:t>
      </w:r>
      <w:r w:rsidR="00FB0756">
        <w:rPr>
          <w:rFonts w:cs="Arial"/>
          <w:sz w:val="20"/>
          <w:lang w:val="es-CO"/>
        </w:rPr>
        <w:t xml:space="preserve"> hacerse mediante viaje en tren. Existe </w:t>
      </w:r>
      <w:r>
        <w:rPr>
          <w:rFonts w:cs="Arial"/>
          <w:sz w:val="20"/>
          <w:lang w:val="es-CO"/>
        </w:rPr>
        <w:t>también recorrido a pie, el cual o</w:t>
      </w:r>
      <w:r w:rsidR="00516D1F">
        <w:rPr>
          <w:rFonts w:cs="Arial"/>
          <w:sz w:val="20"/>
          <w:lang w:val="es-CO"/>
        </w:rPr>
        <w:t>frece muchos otros atractivos,</w:t>
      </w:r>
      <w:r w:rsidR="00FB0756">
        <w:rPr>
          <w:rFonts w:cs="Arial"/>
          <w:sz w:val="20"/>
          <w:lang w:val="es-CO"/>
        </w:rPr>
        <w:t xml:space="preserve"> </w:t>
      </w:r>
      <w:r>
        <w:rPr>
          <w:rFonts w:cs="Arial"/>
          <w:sz w:val="20"/>
          <w:lang w:val="es-CO"/>
        </w:rPr>
        <w:t xml:space="preserve">además </w:t>
      </w:r>
      <w:r w:rsidR="00FB0756">
        <w:rPr>
          <w:rFonts w:cs="Arial"/>
          <w:sz w:val="20"/>
          <w:lang w:val="es-CO"/>
        </w:rPr>
        <w:t xml:space="preserve">de </w:t>
      </w:r>
      <w:r>
        <w:rPr>
          <w:rFonts w:cs="Arial"/>
          <w:sz w:val="20"/>
          <w:lang w:val="es-CO"/>
        </w:rPr>
        <w:t>disfrutar de la naturaleza y hacer un trecking de aventura</w:t>
      </w:r>
      <w:r w:rsidR="00FB0756">
        <w:rPr>
          <w:rFonts w:cs="Arial"/>
          <w:sz w:val="20"/>
          <w:lang w:val="es-CO"/>
        </w:rPr>
        <w:t>. E</w:t>
      </w:r>
      <w:r>
        <w:rPr>
          <w:rFonts w:cs="Arial"/>
          <w:sz w:val="20"/>
          <w:lang w:val="es-CO"/>
        </w:rPr>
        <w:t xml:space="preserve">s por ello que </w:t>
      </w:r>
      <w:r w:rsidR="00FB0756">
        <w:rPr>
          <w:rFonts w:cs="Arial"/>
          <w:sz w:val="20"/>
          <w:lang w:val="es-CO"/>
        </w:rPr>
        <w:t>muchos</w:t>
      </w:r>
      <w:r>
        <w:rPr>
          <w:rFonts w:cs="Arial"/>
          <w:sz w:val="20"/>
          <w:lang w:val="es-CO"/>
        </w:rPr>
        <w:t xml:space="preserve"> turistas nacionales e internacionales se aventuran en esta travesía</w:t>
      </w:r>
      <w:r w:rsidR="00F95CC1">
        <w:rPr>
          <w:rFonts w:cs="Arial"/>
          <w:sz w:val="20"/>
          <w:lang w:val="es-CO"/>
        </w:rPr>
        <w:t>.</w:t>
      </w:r>
      <w:r w:rsidR="00471597">
        <w:rPr>
          <w:rFonts w:cs="Arial"/>
          <w:sz w:val="20"/>
          <w:lang w:val="es-CO"/>
        </w:rPr>
        <w:t xml:space="preserve"> </w:t>
      </w:r>
      <w:r w:rsidR="005E78D9">
        <w:rPr>
          <w:rFonts w:cs="Arial"/>
          <w:sz w:val="20"/>
          <w:lang w:val="es-CO"/>
        </w:rPr>
        <w:t>Este t</w:t>
      </w:r>
      <w:r w:rsidR="00471597">
        <w:rPr>
          <w:rFonts w:cs="Arial"/>
          <w:sz w:val="20"/>
          <w:lang w:val="es-CO"/>
        </w:rPr>
        <w:t>our</w:t>
      </w:r>
      <w:r w:rsidR="00FB0756">
        <w:rPr>
          <w:rFonts w:cs="Arial"/>
          <w:sz w:val="20"/>
          <w:lang w:val="es-CO"/>
        </w:rPr>
        <w:t>s</w:t>
      </w:r>
      <w:r w:rsidR="00471597">
        <w:rPr>
          <w:rFonts w:cs="Arial"/>
          <w:sz w:val="20"/>
          <w:lang w:val="es-CO"/>
        </w:rPr>
        <w:t xml:space="preserve"> </w:t>
      </w:r>
      <w:r w:rsidR="00AB3899">
        <w:rPr>
          <w:rFonts w:cs="Arial"/>
          <w:sz w:val="20"/>
          <w:lang w:val="es-CO"/>
        </w:rPr>
        <w:t xml:space="preserve">lo </w:t>
      </w:r>
      <w:r w:rsidR="00471597">
        <w:rPr>
          <w:rFonts w:cs="Arial"/>
          <w:sz w:val="20"/>
          <w:lang w:val="es-CO"/>
        </w:rPr>
        <w:t>brinda</w:t>
      </w:r>
      <w:r w:rsidR="00516D1F">
        <w:rPr>
          <w:rFonts w:cs="Arial"/>
          <w:sz w:val="20"/>
          <w:lang w:val="es-CO"/>
        </w:rPr>
        <w:t>n</w:t>
      </w:r>
      <w:r w:rsidR="00471597">
        <w:rPr>
          <w:rFonts w:cs="Arial"/>
          <w:sz w:val="20"/>
          <w:lang w:val="es-CO"/>
        </w:rPr>
        <w:t xml:space="preserve"> diversas empresas, que muchas veces tiene</w:t>
      </w:r>
      <w:r w:rsidR="00AB3899">
        <w:rPr>
          <w:rFonts w:cs="Arial"/>
          <w:sz w:val="20"/>
          <w:lang w:val="es-CO"/>
        </w:rPr>
        <w:t>n</w:t>
      </w:r>
      <w:r w:rsidR="00471597">
        <w:rPr>
          <w:rFonts w:cs="Arial"/>
          <w:sz w:val="20"/>
          <w:lang w:val="es-CO"/>
        </w:rPr>
        <w:t xml:space="preserve"> que lidiar con la disponibilidad de cupos</w:t>
      </w:r>
      <w:r w:rsidR="00516D1F">
        <w:rPr>
          <w:rFonts w:cs="Arial"/>
          <w:sz w:val="20"/>
          <w:lang w:val="es-CO"/>
        </w:rPr>
        <w:t xml:space="preserve">. Esto </w:t>
      </w:r>
      <w:r w:rsidR="00471597">
        <w:rPr>
          <w:rFonts w:cs="Arial"/>
          <w:sz w:val="20"/>
          <w:lang w:val="es-CO"/>
        </w:rPr>
        <w:t xml:space="preserve">genera tiempos muy largos para realizar reservas de sus clientes, por ello se quiere implementar un sistema que permita a los </w:t>
      </w:r>
      <w:r w:rsidR="00B42382">
        <w:rPr>
          <w:rFonts w:cs="Arial"/>
          <w:sz w:val="20"/>
          <w:lang w:val="es-CO"/>
        </w:rPr>
        <w:t>turistas realizar estas reservas</w:t>
      </w:r>
      <w:r w:rsidR="00471597">
        <w:rPr>
          <w:rFonts w:cs="Arial"/>
          <w:sz w:val="20"/>
          <w:lang w:val="es-CO"/>
        </w:rPr>
        <w:t xml:space="preserve"> </w:t>
      </w:r>
      <w:r w:rsidR="001F6D9F">
        <w:rPr>
          <w:rFonts w:cs="Arial"/>
          <w:sz w:val="20"/>
          <w:lang w:val="es-CO"/>
        </w:rPr>
        <w:t>del tour</w:t>
      </w:r>
      <w:r w:rsidR="00471597">
        <w:rPr>
          <w:rFonts w:cs="Arial"/>
          <w:sz w:val="20"/>
          <w:lang w:val="es-CO"/>
        </w:rPr>
        <w:t xml:space="preserve"> de una forma ágil, dinámica</w:t>
      </w:r>
      <w:r w:rsidR="002D7D7D">
        <w:rPr>
          <w:rFonts w:cs="Arial"/>
          <w:sz w:val="20"/>
          <w:lang w:val="es-CO"/>
        </w:rPr>
        <w:t>, segura</w:t>
      </w:r>
      <w:r w:rsidR="00471597">
        <w:rPr>
          <w:rFonts w:cs="Arial"/>
          <w:sz w:val="20"/>
          <w:lang w:val="es-CO"/>
        </w:rPr>
        <w:t xml:space="preserve"> y en línea.</w:t>
      </w:r>
    </w:p>
    <w:p w14:paraId="00BE7512" w14:textId="3A98E655" w:rsidR="00961D73" w:rsidRDefault="00E53BF3" w:rsidP="009B1CE5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0" w:name="_Toc11429354"/>
      <w:r>
        <w:rPr>
          <w:rFonts w:cs="Arial"/>
          <w:sz w:val="24"/>
          <w:szCs w:val="18"/>
        </w:rPr>
        <w:t>Antecedentes</w:t>
      </w:r>
      <w:bookmarkEnd w:id="10"/>
    </w:p>
    <w:p w14:paraId="259DD45C" w14:textId="0839F956" w:rsidR="00961D73" w:rsidRDefault="00961D73" w:rsidP="00961D73">
      <w:pPr>
        <w:rPr>
          <w:lang w:val="es-ES_tradnl"/>
        </w:rPr>
      </w:pPr>
    </w:p>
    <w:p w14:paraId="77069848" w14:textId="218246A2" w:rsidR="002623B1" w:rsidRDefault="008A0DB9" w:rsidP="00C37225">
      <w:pPr>
        <w:spacing w:line="276" w:lineRule="auto"/>
        <w:rPr>
          <w:rFonts w:cs="Arial"/>
          <w:sz w:val="20"/>
          <w:lang w:val="es-CO"/>
        </w:rPr>
      </w:pPr>
      <w:r>
        <w:rPr>
          <w:rFonts w:cs="Arial"/>
          <w:sz w:val="20"/>
          <w:lang w:val="es-CO"/>
        </w:rPr>
        <w:t>En la actualidad la ciudad de Cusco ofrece diversos destinos turísticos de muy alta demanda para turistas nacionales e internacionales</w:t>
      </w:r>
      <w:r w:rsidR="00434F40">
        <w:rPr>
          <w:rFonts w:cs="Arial"/>
          <w:sz w:val="20"/>
          <w:lang w:val="es-CO"/>
        </w:rPr>
        <w:t>. U</w:t>
      </w:r>
      <w:r>
        <w:rPr>
          <w:rFonts w:cs="Arial"/>
          <w:sz w:val="20"/>
          <w:lang w:val="es-CO"/>
        </w:rPr>
        <w:t xml:space="preserve">no de ellos es el tour </w:t>
      </w:r>
      <w:r w:rsidR="00944BE5">
        <w:rPr>
          <w:rFonts w:cs="Arial"/>
          <w:sz w:val="20"/>
          <w:lang w:val="es-CO"/>
        </w:rPr>
        <w:t>“</w:t>
      </w:r>
      <w:r w:rsidR="00976CAC">
        <w:rPr>
          <w:rFonts w:cs="Arial"/>
          <w:sz w:val="20"/>
          <w:lang w:val="es-CO"/>
        </w:rPr>
        <w:t>Camino Ink</w:t>
      </w:r>
      <w:r>
        <w:rPr>
          <w:rFonts w:cs="Arial"/>
          <w:sz w:val="20"/>
          <w:lang w:val="es-CO"/>
        </w:rPr>
        <w:t>a</w:t>
      </w:r>
      <w:r w:rsidR="00944BE5">
        <w:rPr>
          <w:rFonts w:cs="Arial"/>
          <w:sz w:val="20"/>
          <w:lang w:val="es-CO"/>
        </w:rPr>
        <w:t>”, el cual hace unos años se vio</w:t>
      </w:r>
      <w:r>
        <w:rPr>
          <w:rFonts w:cs="Arial"/>
          <w:sz w:val="20"/>
          <w:lang w:val="es-CO"/>
        </w:rPr>
        <w:t xml:space="preserve"> i</w:t>
      </w:r>
      <w:r w:rsidR="00944BE5">
        <w:rPr>
          <w:rFonts w:cs="Arial"/>
          <w:sz w:val="20"/>
          <w:lang w:val="es-CO"/>
        </w:rPr>
        <w:t>m</w:t>
      </w:r>
      <w:r>
        <w:rPr>
          <w:rFonts w:cs="Arial"/>
          <w:sz w:val="20"/>
          <w:lang w:val="es-CO"/>
        </w:rPr>
        <w:t>pactado por la restricción de accesos por parte del gobierno</w:t>
      </w:r>
      <w:r w:rsidR="003834C1">
        <w:rPr>
          <w:rFonts w:cs="Arial"/>
          <w:sz w:val="20"/>
          <w:lang w:val="es-CO"/>
        </w:rPr>
        <w:t>,</w:t>
      </w:r>
      <w:r>
        <w:rPr>
          <w:rFonts w:cs="Arial"/>
          <w:sz w:val="20"/>
          <w:lang w:val="es-CO"/>
        </w:rPr>
        <w:t xml:space="preserve"> con la finalidad de preservar este gran legado</w:t>
      </w:r>
      <w:r w:rsidR="003834C1">
        <w:rPr>
          <w:rFonts w:cs="Arial"/>
          <w:sz w:val="20"/>
          <w:lang w:val="es-CO"/>
        </w:rPr>
        <w:t>. Es por ello que limitó</w:t>
      </w:r>
      <w:r>
        <w:rPr>
          <w:rFonts w:cs="Arial"/>
          <w:sz w:val="20"/>
          <w:lang w:val="es-CO"/>
        </w:rPr>
        <w:t xml:space="preserve"> el acceso diario a esta ruta que </w:t>
      </w:r>
      <w:r w:rsidR="003834C1">
        <w:rPr>
          <w:rFonts w:cs="Arial"/>
          <w:sz w:val="20"/>
          <w:lang w:val="es-CO"/>
        </w:rPr>
        <w:t xml:space="preserve">anteriormente </w:t>
      </w:r>
      <w:r>
        <w:rPr>
          <w:rFonts w:cs="Arial"/>
          <w:sz w:val="20"/>
          <w:lang w:val="es-CO"/>
        </w:rPr>
        <w:t xml:space="preserve">no </w:t>
      </w:r>
      <w:r w:rsidR="00B86DF1">
        <w:rPr>
          <w:rFonts w:cs="Arial"/>
          <w:sz w:val="20"/>
          <w:lang w:val="es-CO"/>
        </w:rPr>
        <w:t xml:space="preserve">lo tenía </w:t>
      </w:r>
      <w:r>
        <w:rPr>
          <w:rFonts w:cs="Arial"/>
          <w:sz w:val="20"/>
          <w:lang w:val="es-CO"/>
        </w:rPr>
        <w:t xml:space="preserve">y ahora solo se permite el acceso </w:t>
      </w:r>
      <w:r w:rsidR="00B86DF1">
        <w:rPr>
          <w:rFonts w:cs="Arial"/>
          <w:sz w:val="20"/>
          <w:lang w:val="es-CO"/>
        </w:rPr>
        <w:t xml:space="preserve">a </w:t>
      </w:r>
      <w:r>
        <w:rPr>
          <w:rFonts w:cs="Arial"/>
          <w:sz w:val="20"/>
          <w:lang w:val="es-CO"/>
        </w:rPr>
        <w:t xml:space="preserve"> 500 personas por día entre turistas, </w:t>
      </w:r>
      <w:r w:rsidR="00944BE5">
        <w:rPr>
          <w:rFonts w:cs="Arial"/>
          <w:sz w:val="20"/>
          <w:lang w:val="es-CO"/>
        </w:rPr>
        <w:t>guías</w:t>
      </w:r>
      <w:r>
        <w:rPr>
          <w:rFonts w:cs="Arial"/>
          <w:sz w:val="20"/>
          <w:lang w:val="es-CO"/>
        </w:rPr>
        <w:t xml:space="preserve"> y porteadores</w:t>
      </w:r>
      <w:r w:rsidR="00127BC9">
        <w:rPr>
          <w:rFonts w:cs="Arial"/>
          <w:sz w:val="20"/>
          <w:lang w:val="es-CO"/>
        </w:rPr>
        <w:t>.</w:t>
      </w:r>
      <w:r>
        <w:rPr>
          <w:rFonts w:cs="Arial"/>
          <w:sz w:val="20"/>
          <w:lang w:val="es-CO"/>
        </w:rPr>
        <w:t xml:space="preserve"> Esta restricción ha hecho que muchos turistas no puedan acceder a este tan demandado tour y uno</w:t>
      </w:r>
      <w:r w:rsidR="002623B1">
        <w:rPr>
          <w:rFonts w:cs="Arial"/>
          <w:sz w:val="20"/>
          <w:lang w:val="es-CO"/>
        </w:rPr>
        <w:t xml:space="preserve"> de los más famosos en el mundo. </w:t>
      </w:r>
      <w:r w:rsidR="00075687">
        <w:rPr>
          <w:rFonts w:cs="Arial"/>
          <w:sz w:val="20"/>
          <w:lang w:val="es-CO"/>
        </w:rPr>
        <w:t>Con ello, se presenta el principal problema, el cual es no tener una visibilidad exacta de los cupos libres y asi el turista pueda programar su viaje accediendo al tour ya que en muchos casos se ven frustrados de no realizarlo</w:t>
      </w:r>
      <w:r w:rsidR="00A2329C">
        <w:rPr>
          <w:rFonts w:cs="Arial"/>
          <w:sz w:val="20"/>
          <w:lang w:val="es-CO"/>
        </w:rPr>
        <w:t xml:space="preserve"> debido a que  se agota con</w:t>
      </w:r>
      <w:r w:rsidR="00B86DF1">
        <w:rPr>
          <w:rFonts w:cs="Arial"/>
          <w:sz w:val="20"/>
          <w:lang w:val="es-CO"/>
        </w:rPr>
        <w:t xml:space="preserve"> varios meses de</w:t>
      </w:r>
      <w:r w:rsidR="00A2329C">
        <w:rPr>
          <w:rFonts w:cs="Arial"/>
          <w:sz w:val="20"/>
          <w:lang w:val="es-CO"/>
        </w:rPr>
        <w:t xml:space="preserve"> anterioridad.</w:t>
      </w:r>
    </w:p>
    <w:p w14:paraId="749A9739" w14:textId="77777777" w:rsidR="00CD34AD" w:rsidRPr="0090327F" w:rsidRDefault="00CD34AD" w:rsidP="00961D73">
      <w:pPr>
        <w:rPr>
          <w:lang w:val="es-ES_tradnl"/>
        </w:rPr>
      </w:pPr>
    </w:p>
    <w:p w14:paraId="02D774BA" w14:textId="65C2FB31" w:rsidR="00810087" w:rsidRPr="009B1CE5" w:rsidRDefault="00AB2ED6" w:rsidP="00286DBA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1" w:name="_Toc11429355"/>
      <w:r w:rsidRPr="009B1CE5">
        <w:rPr>
          <w:rFonts w:cs="Arial"/>
          <w:sz w:val="24"/>
          <w:szCs w:val="18"/>
        </w:rPr>
        <w:t>Objetivo del proyecto</w:t>
      </w:r>
      <w:bookmarkEnd w:id="11"/>
    </w:p>
    <w:p w14:paraId="1EA5A4C4" w14:textId="77777777" w:rsidR="00810087" w:rsidRPr="00810087" w:rsidRDefault="00810087" w:rsidP="00810087">
      <w:pPr>
        <w:rPr>
          <w:rFonts w:cs="Arial"/>
          <w:sz w:val="18"/>
          <w:szCs w:val="18"/>
          <w:lang w:val="es-CO"/>
        </w:rPr>
      </w:pPr>
    </w:p>
    <w:p w14:paraId="44F6C4A7" w14:textId="323D33AB" w:rsidR="00B106D8" w:rsidRPr="00B37164" w:rsidRDefault="00321EC9" w:rsidP="00B2645D">
      <w:pPr>
        <w:spacing w:line="276" w:lineRule="auto"/>
        <w:rPr>
          <w:rFonts w:cs="Arial"/>
          <w:sz w:val="20"/>
          <w:lang w:val="es-CO"/>
        </w:rPr>
      </w:pPr>
      <w:r>
        <w:rPr>
          <w:rFonts w:cs="Arial"/>
          <w:sz w:val="20"/>
          <w:lang w:val="es-CO"/>
        </w:rPr>
        <w:t xml:space="preserve">Dada la problemática que tiene los turistas </w:t>
      </w:r>
      <w:r w:rsidR="00961642">
        <w:rPr>
          <w:rFonts w:cs="Arial"/>
          <w:sz w:val="20"/>
          <w:lang w:val="es-CO"/>
        </w:rPr>
        <w:t xml:space="preserve">para </w:t>
      </w:r>
      <w:r>
        <w:rPr>
          <w:rFonts w:cs="Arial"/>
          <w:sz w:val="20"/>
          <w:lang w:val="es-CO"/>
        </w:rPr>
        <w:t xml:space="preserve">conocer </w:t>
      </w:r>
      <w:r w:rsidR="00961642">
        <w:rPr>
          <w:rFonts w:cs="Arial"/>
          <w:sz w:val="20"/>
          <w:lang w:val="es-CO"/>
        </w:rPr>
        <w:t>la disponibilidad</w:t>
      </w:r>
      <w:r>
        <w:rPr>
          <w:rFonts w:cs="Arial"/>
          <w:sz w:val="20"/>
          <w:lang w:val="es-CO"/>
        </w:rPr>
        <w:t xml:space="preserve"> d</w:t>
      </w:r>
      <w:r w:rsidR="00961642">
        <w:rPr>
          <w:rFonts w:cs="Arial"/>
          <w:sz w:val="20"/>
          <w:lang w:val="es-CO"/>
        </w:rPr>
        <w:t>e los cupos diarios, se propone</w:t>
      </w:r>
      <w:r>
        <w:rPr>
          <w:rFonts w:cs="Arial"/>
          <w:sz w:val="20"/>
          <w:lang w:val="es-CO"/>
        </w:rPr>
        <w:t xml:space="preserve"> implementar un sistema web que permita </w:t>
      </w:r>
      <w:r w:rsidR="00976CAC">
        <w:rPr>
          <w:rFonts w:cs="Arial"/>
          <w:sz w:val="20"/>
          <w:lang w:val="es-CO"/>
        </w:rPr>
        <w:t>visualizar los cupos disponibles y realizar las reservas en línea d</w:t>
      </w:r>
      <w:r>
        <w:rPr>
          <w:rFonts w:cs="Arial"/>
          <w:sz w:val="20"/>
          <w:lang w:val="es-CO"/>
        </w:rPr>
        <w:t xml:space="preserve">el tour </w:t>
      </w:r>
      <w:r w:rsidR="00976CAC">
        <w:rPr>
          <w:rFonts w:cs="Arial"/>
          <w:sz w:val="20"/>
          <w:lang w:val="es-CO"/>
        </w:rPr>
        <w:t>“</w:t>
      </w:r>
      <w:r>
        <w:rPr>
          <w:rFonts w:cs="Arial"/>
          <w:sz w:val="20"/>
          <w:lang w:val="es-CO"/>
        </w:rPr>
        <w:t>Camino Inka</w:t>
      </w:r>
      <w:r w:rsidR="00976CAC">
        <w:rPr>
          <w:rFonts w:cs="Arial"/>
          <w:sz w:val="20"/>
          <w:lang w:val="es-CO"/>
        </w:rPr>
        <w:t>”</w:t>
      </w:r>
      <w:r>
        <w:rPr>
          <w:rFonts w:cs="Arial"/>
          <w:sz w:val="20"/>
          <w:lang w:val="es-CO"/>
        </w:rPr>
        <w:t xml:space="preserve">. </w:t>
      </w:r>
      <w:r w:rsidR="00976CAC">
        <w:rPr>
          <w:rFonts w:cs="Arial"/>
          <w:sz w:val="20"/>
          <w:lang w:val="es-CO"/>
        </w:rPr>
        <w:t xml:space="preserve">Este sistema estará integrado con la información de cupos disponibles administrada por PROMPERU. Asi mismo se podrá realizar el pago </w:t>
      </w:r>
      <w:r w:rsidR="00B2645D">
        <w:rPr>
          <w:rFonts w:cs="Arial"/>
          <w:sz w:val="20"/>
          <w:lang w:val="es-CO"/>
        </w:rPr>
        <w:t xml:space="preserve">a travez de los distintos medios existentes. Con ello contaremos con un mayor control de los cupos y una mejor satisfacción al turista. </w:t>
      </w:r>
    </w:p>
    <w:p w14:paraId="13906DC6" w14:textId="26D00AEA" w:rsidR="004C71C7" w:rsidRDefault="004C71C7" w:rsidP="00810087">
      <w:pPr>
        <w:rPr>
          <w:rFonts w:cs="Arial"/>
          <w:sz w:val="18"/>
          <w:szCs w:val="18"/>
          <w:lang w:val="es-CO"/>
        </w:rPr>
      </w:pPr>
    </w:p>
    <w:p w14:paraId="70EC4AF9" w14:textId="3B88BEC7" w:rsidR="00810087" w:rsidRDefault="008B64FB" w:rsidP="007357E9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2" w:name="_Toc11429356"/>
      <w:r w:rsidRPr="009B1CE5">
        <w:rPr>
          <w:rFonts w:cs="Arial"/>
          <w:sz w:val="24"/>
          <w:szCs w:val="18"/>
        </w:rPr>
        <w:t>Beneficio del proyecto</w:t>
      </w:r>
      <w:bookmarkEnd w:id="12"/>
    </w:p>
    <w:p w14:paraId="080BB79B" w14:textId="4145EAA7" w:rsidR="00C37225" w:rsidRDefault="00C37225" w:rsidP="00C37225">
      <w:pPr>
        <w:rPr>
          <w:lang w:val="es-ES_tradnl"/>
        </w:rPr>
      </w:pPr>
    </w:p>
    <w:p w14:paraId="3247D8D8" w14:textId="1BC2A68D" w:rsidR="00C37225" w:rsidRDefault="00C37225" w:rsidP="00C37225">
      <w:pPr>
        <w:rPr>
          <w:rFonts w:cs="Arial"/>
          <w:sz w:val="20"/>
          <w:lang w:val="es-CO"/>
        </w:rPr>
      </w:pPr>
      <w:r w:rsidRPr="00C37225">
        <w:rPr>
          <w:rFonts w:cs="Arial"/>
          <w:sz w:val="20"/>
          <w:lang w:val="es-CO"/>
        </w:rPr>
        <w:t xml:space="preserve">Los </w:t>
      </w:r>
      <w:r>
        <w:rPr>
          <w:rFonts w:cs="Arial"/>
          <w:sz w:val="20"/>
          <w:lang w:val="es-CO"/>
        </w:rPr>
        <w:t>beneficos que brinda el siguiente proyecto son:</w:t>
      </w:r>
    </w:p>
    <w:p w14:paraId="157C307D" w14:textId="585CE6E7" w:rsidR="00C37225" w:rsidRDefault="00C37225" w:rsidP="00C37225">
      <w:pPr>
        <w:rPr>
          <w:rFonts w:cs="Arial"/>
          <w:sz w:val="20"/>
          <w:lang w:val="es-CO"/>
        </w:rPr>
      </w:pPr>
    </w:p>
    <w:p w14:paraId="29D2B0A3" w14:textId="327B13FC" w:rsidR="001C7CAF" w:rsidRDefault="001C7CAF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 consultar ofertas sobre el tour.</w:t>
      </w:r>
    </w:p>
    <w:p w14:paraId="7F130E4C" w14:textId="6A2633D4" w:rsidR="00C37225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854B7A">
        <w:rPr>
          <w:rFonts w:ascii="Arial" w:hAnsi="Arial" w:cs="Arial"/>
          <w:sz w:val="20"/>
          <w:szCs w:val="20"/>
          <w:lang w:val="es-CO" w:eastAsia="en-US"/>
        </w:rPr>
        <w:t xml:space="preserve"> realizar una cotización en línea del tour Camino Inca</w:t>
      </w:r>
    </w:p>
    <w:p w14:paraId="6212D8B7" w14:textId="367B6631" w:rsidR="00675361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854B7A">
        <w:rPr>
          <w:rFonts w:ascii="Arial" w:hAnsi="Arial" w:cs="Arial"/>
          <w:sz w:val="20"/>
          <w:szCs w:val="20"/>
          <w:lang w:val="es-CO" w:eastAsia="en-US"/>
        </w:rPr>
        <w:t xml:space="preserve"> consultar en línea con la PROMPERÚ la disponibilidad de cupos en la fecha seleccionada</w:t>
      </w:r>
      <w:r w:rsidR="00675361" w:rsidRPr="00675361">
        <w:rPr>
          <w:rFonts w:ascii="Arial" w:hAnsi="Arial" w:cs="Arial"/>
          <w:sz w:val="20"/>
          <w:szCs w:val="20"/>
          <w:lang w:val="es-CO" w:eastAsia="en-US"/>
        </w:rPr>
        <w:t>.</w:t>
      </w:r>
    </w:p>
    <w:p w14:paraId="3248B598" w14:textId="6A7C990F" w:rsidR="0006513F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06513F">
        <w:rPr>
          <w:rFonts w:ascii="Arial" w:hAnsi="Arial" w:cs="Arial"/>
          <w:sz w:val="20"/>
          <w:szCs w:val="20"/>
          <w:lang w:val="es-CO" w:eastAsia="en-US"/>
        </w:rPr>
        <w:t xml:space="preserve"> la reserva en línea para el tour Camino Inca.</w:t>
      </w:r>
    </w:p>
    <w:p w14:paraId="56F279B9" w14:textId="728DDF71" w:rsidR="004D183F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4D183F">
        <w:rPr>
          <w:rFonts w:ascii="Arial" w:hAnsi="Arial" w:cs="Arial"/>
          <w:sz w:val="20"/>
          <w:szCs w:val="20"/>
          <w:lang w:val="es-CO" w:eastAsia="en-US"/>
        </w:rPr>
        <w:t xml:space="preserve"> actualizar la base de cupos de PROMPERÚ.</w:t>
      </w:r>
    </w:p>
    <w:p w14:paraId="4D460E34" w14:textId="73F95611" w:rsidR="00675361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854B7A">
        <w:rPr>
          <w:rFonts w:ascii="Arial" w:hAnsi="Arial" w:cs="Arial"/>
          <w:sz w:val="20"/>
          <w:szCs w:val="20"/>
          <w:lang w:val="es-CO" w:eastAsia="en-US"/>
        </w:rPr>
        <w:t xml:space="preserve"> el re</w:t>
      </w:r>
      <w:r w:rsidR="004D183F">
        <w:rPr>
          <w:rFonts w:ascii="Arial" w:hAnsi="Arial" w:cs="Arial"/>
          <w:sz w:val="20"/>
          <w:szCs w:val="20"/>
          <w:lang w:val="es-CO" w:eastAsia="en-US"/>
        </w:rPr>
        <w:t>gistro</w:t>
      </w:r>
      <w:r w:rsidR="00854B7A">
        <w:rPr>
          <w:rFonts w:ascii="Arial" w:hAnsi="Arial" w:cs="Arial"/>
          <w:sz w:val="20"/>
          <w:szCs w:val="20"/>
          <w:lang w:val="es-CO" w:eastAsia="en-US"/>
        </w:rPr>
        <w:t xml:space="preserve"> de la(s) persona(s)</w:t>
      </w:r>
      <w:r w:rsidR="00CA0930">
        <w:rPr>
          <w:rFonts w:ascii="Arial" w:hAnsi="Arial" w:cs="Arial"/>
          <w:sz w:val="20"/>
          <w:szCs w:val="20"/>
          <w:lang w:val="es-CO" w:eastAsia="en-US"/>
        </w:rPr>
        <w:t xml:space="preserve"> que reservan el tour.</w:t>
      </w:r>
    </w:p>
    <w:p w14:paraId="16CC3DD2" w14:textId="01263F7A" w:rsidR="00675361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 xml:space="preserve">Permitirá </w:t>
      </w:r>
      <w:r w:rsidR="00CA0930">
        <w:rPr>
          <w:rFonts w:ascii="Arial" w:hAnsi="Arial" w:cs="Arial"/>
          <w:sz w:val="20"/>
          <w:szCs w:val="20"/>
          <w:lang w:val="es-CO" w:eastAsia="en-US"/>
        </w:rPr>
        <w:t>realizar pagos en línea con diversos medios de pago.</w:t>
      </w:r>
    </w:p>
    <w:p w14:paraId="168ED5B0" w14:textId="3494DA23" w:rsidR="008A3505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 xml:space="preserve">Permitirá </w:t>
      </w:r>
      <w:r w:rsidR="008A3505">
        <w:rPr>
          <w:rFonts w:ascii="Arial" w:hAnsi="Arial" w:cs="Arial"/>
          <w:sz w:val="20"/>
          <w:szCs w:val="20"/>
          <w:lang w:val="es-CO" w:eastAsia="en-US"/>
        </w:rPr>
        <w:t>generar el comprobante electrónico para las reservas canceladas.</w:t>
      </w:r>
    </w:p>
    <w:p w14:paraId="3FC622EB" w14:textId="20B6B97E" w:rsidR="00C3032A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 xml:space="preserve">Permitirá </w:t>
      </w:r>
      <w:r w:rsidR="00CA0930">
        <w:rPr>
          <w:rFonts w:ascii="Arial" w:hAnsi="Arial" w:cs="Arial"/>
          <w:sz w:val="20"/>
          <w:szCs w:val="20"/>
          <w:lang w:val="es-CO" w:eastAsia="en-US"/>
        </w:rPr>
        <w:t>obtener la lista</w:t>
      </w:r>
      <w:r w:rsidR="00233EEF">
        <w:rPr>
          <w:rFonts w:ascii="Arial" w:hAnsi="Arial" w:cs="Arial"/>
          <w:sz w:val="20"/>
          <w:szCs w:val="20"/>
          <w:lang w:val="es-CO" w:eastAsia="en-US"/>
        </w:rPr>
        <w:t xml:space="preserve"> de</w:t>
      </w:r>
      <w:r w:rsidR="00CA0930">
        <w:rPr>
          <w:rFonts w:ascii="Arial" w:hAnsi="Arial" w:cs="Arial"/>
          <w:sz w:val="20"/>
          <w:szCs w:val="20"/>
          <w:lang w:val="es-CO" w:eastAsia="en-US"/>
        </w:rPr>
        <w:t xml:space="preserve"> turistas por día y se le pueda asignar uno o más guías</w:t>
      </w:r>
      <w:r w:rsidR="00C3032A">
        <w:rPr>
          <w:rFonts w:ascii="Arial" w:hAnsi="Arial" w:cs="Arial"/>
          <w:sz w:val="20"/>
          <w:szCs w:val="20"/>
          <w:lang w:val="es-CO" w:eastAsia="en-US"/>
        </w:rPr>
        <w:t>.</w:t>
      </w:r>
    </w:p>
    <w:p w14:paraId="1CF6CDB3" w14:textId="7F77982D" w:rsidR="00233EEF" w:rsidRDefault="00233EEF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 informar el estado de la reserva al cliente por medio de su correo electrónico.</w:t>
      </w:r>
    </w:p>
    <w:p w14:paraId="67BEFA4F" w14:textId="3234C51C" w:rsidR="009B6CF6" w:rsidRPr="0006513F" w:rsidRDefault="00134A1E" w:rsidP="0006513F">
      <w:pPr>
        <w:spacing w:line="276" w:lineRule="auto"/>
        <w:ind w:left="360"/>
        <w:rPr>
          <w:rFonts w:cs="Arial"/>
          <w:sz w:val="20"/>
          <w:lang w:val="es-CO"/>
        </w:rPr>
      </w:pPr>
      <w:r w:rsidRPr="0006513F">
        <w:rPr>
          <w:rFonts w:cs="Arial"/>
          <w:sz w:val="20"/>
          <w:lang w:val="es-CO"/>
        </w:rPr>
        <w:t>.</w:t>
      </w:r>
    </w:p>
    <w:p w14:paraId="340535A8" w14:textId="77777777" w:rsidR="00810087" w:rsidRPr="00810087" w:rsidRDefault="00810087" w:rsidP="00810087">
      <w:pPr>
        <w:rPr>
          <w:rFonts w:cs="Arial"/>
          <w:sz w:val="18"/>
          <w:szCs w:val="18"/>
          <w:lang w:val="es-CO"/>
        </w:rPr>
      </w:pPr>
    </w:p>
    <w:p w14:paraId="03C02284" w14:textId="0B5F3C93" w:rsidR="009C4F8B" w:rsidRDefault="009C4F8B" w:rsidP="00873732">
      <w:pPr>
        <w:rPr>
          <w:rFonts w:cs="Arial"/>
          <w:sz w:val="20"/>
          <w:szCs w:val="18"/>
          <w:lang w:val="es-CO"/>
        </w:rPr>
      </w:pPr>
    </w:p>
    <w:p w14:paraId="5FA389F3" w14:textId="1FF0121C" w:rsidR="00D12001" w:rsidRDefault="00D12001" w:rsidP="00873732">
      <w:pPr>
        <w:rPr>
          <w:rFonts w:cs="Arial"/>
          <w:sz w:val="20"/>
          <w:szCs w:val="18"/>
          <w:lang w:val="es-CO"/>
        </w:rPr>
      </w:pPr>
    </w:p>
    <w:p w14:paraId="57F3860D" w14:textId="651BC678" w:rsidR="00D12001" w:rsidRDefault="00D12001" w:rsidP="00873732">
      <w:pPr>
        <w:rPr>
          <w:rFonts w:cs="Arial"/>
          <w:sz w:val="20"/>
          <w:szCs w:val="18"/>
          <w:lang w:val="es-CO"/>
        </w:rPr>
      </w:pPr>
    </w:p>
    <w:p w14:paraId="7599CA9F" w14:textId="47FD97FA" w:rsidR="00D12001" w:rsidRDefault="00D12001" w:rsidP="00873732">
      <w:pPr>
        <w:rPr>
          <w:rFonts w:cs="Arial"/>
          <w:sz w:val="20"/>
          <w:szCs w:val="18"/>
          <w:lang w:val="es-CO"/>
        </w:rPr>
      </w:pPr>
    </w:p>
    <w:p w14:paraId="66BC1C86" w14:textId="19E202FE" w:rsidR="00D12001" w:rsidRDefault="00D12001" w:rsidP="00873732">
      <w:pPr>
        <w:rPr>
          <w:rFonts w:cs="Arial"/>
          <w:sz w:val="20"/>
          <w:szCs w:val="18"/>
          <w:lang w:val="es-CO"/>
        </w:rPr>
      </w:pPr>
    </w:p>
    <w:p w14:paraId="0E998F36" w14:textId="77777777" w:rsidR="009458E2" w:rsidRDefault="009458E2" w:rsidP="00873732">
      <w:pPr>
        <w:rPr>
          <w:rFonts w:cs="Arial"/>
          <w:sz w:val="20"/>
          <w:szCs w:val="18"/>
          <w:lang w:val="es-CO"/>
        </w:rPr>
      </w:pPr>
    </w:p>
    <w:p w14:paraId="1C3B0223" w14:textId="25B2C5EF" w:rsidR="00D12001" w:rsidRDefault="00D12001" w:rsidP="00873732">
      <w:pPr>
        <w:rPr>
          <w:rFonts w:cs="Arial"/>
          <w:sz w:val="20"/>
          <w:szCs w:val="18"/>
          <w:lang w:val="es-CO"/>
        </w:rPr>
      </w:pPr>
    </w:p>
    <w:p w14:paraId="56601EBD" w14:textId="40882C5A" w:rsidR="00542A51" w:rsidRDefault="00542A51" w:rsidP="00873732">
      <w:pPr>
        <w:rPr>
          <w:rFonts w:cs="Arial"/>
          <w:sz w:val="20"/>
          <w:szCs w:val="18"/>
          <w:lang w:val="es-CO"/>
        </w:rPr>
      </w:pPr>
    </w:p>
    <w:p w14:paraId="431A3D8E" w14:textId="77777777" w:rsidR="00542A51" w:rsidRDefault="00542A51" w:rsidP="00873732">
      <w:pPr>
        <w:rPr>
          <w:rFonts w:cs="Arial"/>
          <w:sz w:val="20"/>
          <w:szCs w:val="18"/>
          <w:lang w:val="es-CO"/>
        </w:rPr>
      </w:pPr>
    </w:p>
    <w:p w14:paraId="3AAC7E8C" w14:textId="77777777" w:rsidR="00D12001" w:rsidRDefault="00D12001" w:rsidP="00873732">
      <w:pPr>
        <w:rPr>
          <w:rFonts w:cs="Arial"/>
          <w:sz w:val="20"/>
          <w:szCs w:val="18"/>
          <w:lang w:val="es-CO"/>
        </w:rPr>
      </w:pPr>
    </w:p>
    <w:bookmarkEnd w:id="0"/>
    <w:bookmarkEnd w:id="1"/>
    <w:bookmarkEnd w:id="2"/>
    <w:bookmarkEnd w:id="3"/>
    <w:bookmarkEnd w:id="4"/>
    <w:bookmarkEnd w:id="5"/>
    <w:bookmarkEnd w:id="6"/>
    <w:p w14:paraId="4A44E77C" w14:textId="76C2229C" w:rsidR="00D12001" w:rsidRPr="0047263F" w:rsidRDefault="00D12001" w:rsidP="0047263F">
      <w:pPr>
        <w:spacing w:line="360" w:lineRule="auto"/>
        <w:rPr>
          <w:rFonts w:cs="Arial"/>
          <w:sz w:val="20"/>
          <w:lang w:val="es-CO"/>
        </w:rPr>
      </w:pPr>
    </w:p>
    <w:p w14:paraId="0265815B" w14:textId="2BC21CB0" w:rsidR="008F00E8" w:rsidRPr="009B1CE5" w:rsidRDefault="000B6FF0" w:rsidP="00E006A1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3" w:name="_Toc11429357"/>
      <w:r w:rsidRPr="009B1CE5">
        <w:rPr>
          <w:rFonts w:cs="Arial"/>
          <w:sz w:val="24"/>
          <w:szCs w:val="18"/>
        </w:rPr>
        <w:t>Arquitectura del sistema</w:t>
      </w:r>
      <w:bookmarkEnd w:id="13"/>
    </w:p>
    <w:p w14:paraId="25611C27" w14:textId="52D25149" w:rsidR="00CC6A45" w:rsidRDefault="00CC6A45" w:rsidP="00CC6A45"/>
    <w:p w14:paraId="15D3B632" w14:textId="21D37A2A" w:rsidR="00B60C37" w:rsidRPr="009B1CE5" w:rsidRDefault="00B60C37" w:rsidP="009B1CE5">
      <w:pPr>
        <w:pStyle w:val="Ttulo1"/>
        <w:numPr>
          <w:ilvl w:val="1"/>
          <w:numId w:val="1"/>
        </w:numPr>
        <w:rPr>
          <w:rFonts w:cs="Arial"/>
          <w:sz w:val="24"/>
          <w:szCs w:val="18"/>
        </w:rPr>
      </w:pPr>
      <w:bookmarkStart w:id="14" w:name="_Toc11429358"/>
      <w:r w:rsidRPr="009B1CE5">
        <w:rPr>
          <w:rFonts w:cs="Arial"/>
          <w:sz w:val="24"/>
          <w:szCs w:val="18"/>
        </w:rPr>
        <w:t>Arquitectura de negocio</w:t>
      </w:r>
      <w:bookmarkEnd w:id="14"/>
    </w:p>
    <w:p w14:paraId="212CBE14" w14:textId="2E1A172E" w:rsidR="00CC6A45" w:rsidRDefault="00CC6A45" w:rsidP="00CC6A45"/>
    <w:p w14:paraId="39F810C9" w14:textId="75E871F5" w:rsidR="00C03333" w:rsidRDefault="00F27205" w:rsidP="00CC6A45">
      <w:pPr>
        <w:rPr>
          <w:rFonts w:cs="Arial"/>
          <w:sz w:val="20"/>
          <w:lang w:val="es-CO"/>
        </w:rPr>
      </w:pPr>
      <w:r>
        <w:rPr>
          <w:rFonts w:cs="Arial"/>
          <w:sz w:val="20"/>
          <w:lang w:val="es-CO"/>
        </w:rPr>
        <w:t>A continuación,</w:t>
      </w:r>
      <w:r w:rsidR="00C64903">
        <w:rPr>
          <w:rFonts w:cs="Arial"/>
          <w:sz w:val="20"/>
          <w:lang w:val="es-CO"/>
        </w:rPr>
        <w:t xml:space="preserve"> se muestra el diagrama complet</w:t>
      </w:r>
      <w:r>
        <w:rPr>
          <w:rFonts w:cs="Arial"/>
          <w:sz w:val="20"/>
          <w:lang w:val="es-CO"/>
        </w:rPr>
        <w:t xml:space="preserve">o </w:t>
      </w:r>
      <w:r w:rsidR="006E3919">
        <w:rPr>
          <w:rFonts w:cs="Arial"/>
          <w:sz w:val="20"/>
          <w:lang w:val="es-CO"/>
        </w:rPr>
        <w:t>para el proceso de re</w:t>
      </w:r>
      <w:r w:rsidR="0075573F">
        <w:rPr>
          <w:rFonts w:cs="Arial"/>
          <w:sz w:val="20"/>
          <w:lang w:val="es-CO"/>
        </w:rPr>
        <w:t>serva y pago del tour Camino Ink</w:t>
      </w:r>
      <w:r w:rsidR="006E3919">
        <w:rPr>
          <w:rFonts w:cs="Arial"/>
          <w:sz w:val="20"/>
          <w:lang w:val="es-CO"/>
        </w:rPr>
        <w:t>a.</w:t>
      </w:r>
    </w:p>
    <w:p w14:paraId="6016BA17" w14:textId="77777777" w:rsidR="006E4F1D" w:rsidRDefault="006E4F1D" w:rsidP="00CC6A45"/>
    <w:p w14:paraId="57B6A8A9" w14:textId="57196F1E" w:rsidR="00EA39DE" w:rsidRDefault="0075573F" w:rsidP="00CC6A45">
      <w:r>
        <w:rPr>
          <w:noProof/>
          <w:lang w:val="es-MX" w:eastAsia="es-MX"/>
        </w:rPr>
        <w:drawing>
          <wp:inline distT="0" distB="0" distL="0" distR="0" wp14:anchorId="05C8C957" wp14:editId="5E8DF4BF">
            <wp:extent cx="6049010" cy="2667000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6A2D" w14:textId="30AACA65" w:rsidR="00B638BF" w:rsidRDefault="00B638BF" w:rsidP="00CC6A45"/>
    <w:p w14:paraId="23235FA8" w14:textId="3BCCB69C" w:rsidR="00B14B7B" w:rsidRPr="009B1CE5" w:rsidRDefault="002F0D97" w:rsidP="009B1CE5">
      <w:pPr>
        <w:pStyle w:val="Ttulo1"/>
        <w:numPr>
          <w:ilvl w:val="1"/>
          <w:numId w:val="1"/>
        </w:numPr>
        <w:rPr>
          <w:rFonts w:cs="Arial"/>
          <w:sz w:val="24"/>
          <w:szCs w:val="18"/>
        </w:rPr>
      </w:pPr>
      <w:bookmarkStart w:id="15" w:name="_Toc11429359"/>
      <w:r w:rsidRPr="009B1CE5">
        <w:rPr>
          <w:rFonts w:cs="Arial"/>
          <w:sz w:val="24"/>
          <w:szCs w:val="18"/>
        </w:rPr>
        <w:t>Arquitectura funcional</w:t>
      </w:r>
      <w:bookmarkEnd w:id="15"/>
    </w:p>
    <w:p w14:paraId="6B1F54A6" w14:textId="184794D2" w:rsidR="00355639" w:rsidRDefault="00355639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687"/>
        <w:gridCol w:w="5829"/>
      </w:tblGrid>
      <w:tr w:rsidR="00EA39DE" w14:paraId="2DB64C42" w14:textId="77777777" w:rsidTr="00051494">
        <w:tc>
          <w:tcPr>
            <w:tcW w:w="3025" w:type="dxa"/>
          </w:tcPr>
          <w:p w14:paraId="3EB1FB6D" w14:textId="08222EC2" w:rsidR="00EA39DE" w:rsidRDefault="00944BE5" w:rsidP="00CC6A45">
            <w:r>
              <w:t>Código</w:t>
            </w:r>
            <w:r w:rsidR="00EA39DE">
              <w:t>:</w:t>
            </w:r>
          </w:p>
        </w:tc>
        <w:tc>
          <w:tcPr>
            <w:tcW w:w="6491" w:type="dxa"/>
          </w:tcPr>
          <w:p w14:paraId="4D07578B" w14:textId="061B3A40" w:rsidR="00EA39DE" w:rsidRDefault="00F762E5" w:rsidP="00CC6A45">
            <w:r>
              <w:t>CU-001</w:t>
            </w:r>
          </w:p>
        </w:tc>
      </w:tr>
      <w:tr w:rsidR="00EA39DE" w14:paraId="1E8A1231" w14:textId="77777777" w:rsidTr="00051494">
        <w:tc>
          <w:tcPr>
            <w:tcW w:w="3025" w:type="dxa"/>
          </w:tcPr>
          <w:p w14:paraId="459854DF" w14:textId="199CFB8C" w:rsidR="00EA39DE" w:rsidRDefault="00EA39DE" w:rsidP="00CC6A45">
            <w:r>
              <w:t>Titulo</w:t>
            </w:r>
          </w:p>
        </w:tc>
        <w:tc>
          <w:tcPr>
            <w:tcW w:w="6491" w:type="dxa"/>
          </w:tcPr>
          <w:p w14:paraId="7FFCC121" w14:textId="42CE3E75" w:rsidR="00EA39DE" w:rsidRDefault="00051494" w:rsidP="00CC6A45">
            <w:r>
              <w:t>Consultar Ofertas</w:t>
            </w:r>
          </w:p>
        </w:tc>
      </w:tr>
      <w:tr w:rsidR="00EA39DE" w14:paraId="0E53C190" w14:textId="77777777" w:rsidTr="00051494">
        <w:tc>
          <w:tcPr>
            <w:tcW w:w="3025" w:type="dxa"/>
          </w:tcPr>
          <w:p w14:paraId="31E89760" w14:textId="1E916AA0" w:rsidR="00EA39DE" w:rsidRDefault="00EA39DE" w:rsidP="00CC6A45">
            <w:r>
              <w:t>Rol</w:t>
            </w:r>
          </w:p>
        </w:tc>
        <w:tc>
          <w:tcPr>
            <w:tcW w:w="6491" w:type="dxa"/>
          </w:tcPr>
          <w:p w14:paraId="430412D8" w14:textId="39428933" w:rsidR="00EA39DE" w:rsidRDefault="005A3E25" w:rsidP="00CC6A45">
            <w:r>
              <w:t>Usuarios</w:t>
            </w:r>
          </w:p>
        </w:tc>
      </w:tr>
      <w:tr w:rsidR="00EA39DE" w14:paraId="47BF9D1E" w14:textId="77777777" w:rsidTr="00051494">
        <w:tc>
          <w:tcPr>
            <w:tcW w:w="3025" w:type="dxa"/>
          </w:tcPr>
          <w:p w14:paraId="3E3563AA" w14:textId="288E3B1C" w:rsidR="00EA39DE" w:rsidRDefault="00EA39DE" w:rsidP="00CC6A45">
            <w:r>
              <w:t>Descripción</w:t>
            </w:r>
          </w:p>
        </w:tc>
        <w:tc>
          <w:tcPr>
            <w:tcW w:w="6491" w:type="dxa"/>
          </w:tcPr>
          <w:p w14:paraId="213D4CFF" w14:textId="27C9E9A3" w:rsidR="00EA39DE" w:rsidRDefault="00051494" w:rsidP="00CC6A45">
            <w:r>
              <w:t>Consult</w:t>
            </w:r>
            <w:r w:rsidR="005A3E25">
              <w:t>a</w:t>
            </w:r>
            <w:r>
              <w:t xml:space="preserve"> de ofertas turísticas</w:t>
            </w:r>
          </w:p>
        </w:tc>
      </w:tr>
      <w:tr w:rsidR="00EA39DE" w14:paraId="381CB06B" w14:textId="77777777" w:rsidTr="00EE61DC">
        <w:tc>
          <w:tcPr>
            <w:tcW w:w="9516" w:type="dxa"/>
            <w:gridSpan w:val="2"/>
          </w:tcPr>
          <w:p w14:paraId="704C3F13" w14:textId="0D57A32B" w:rsidR="00EA39DE" w:rsidRDefault="00EA39DE" w:rsidP="00CC6A45">
            <w:r>
              <w:t>Criterios de Aceptación</w:t>
            </w:r>
          </w:p>
        </w:tc>
      </w:tr>
      <w:tr w:rsidR="00EA39DE" w14:paraId="1BB88A64" w14:textId="77777777" w:rsidTr="00051494">
        <w:tc>
          <w:tcPr>
            <w:tcW w:w="3025" w:type="dxa"/>
          </w:tcPr>
          <w:p w14:paraId="3FA8BDBB" w14:textId="6ABB4ADD" w:rsidR="00EA39DE" w:rsidRDefault="00EA39DE" w:rsidP="00CC6A45">
            <w:r>
              <w:t>Positivo</w:t>
            </w:r>
          </w:p>
        </w:tc>
        <w:tc>
          <w:tcPr>
            <w:tcW w:w="6491" w:type="dxa"/>
          </w:tcPr>
          <w:p w14:paraId="47838600" w14:textId="086CF6F8" w:rsidR="00EA39DE" w:rsidRDefault="00EA39DE" w:rsidP="00CC6A45">
            <w:r>
              <w:t>Negativo</w:t>
            </w:r>
          </w:p>
        </w:tc>
      </w:tr>
      <w:tr w:rsidR="008F1FE0" w:rsidRPr="008F1FE0" w14:paraId="053F81B3" w14:textId="77777777" w:rsidTr="00051494">
        <w:tc>
          <w:tcPr>
            <w:tcW w:w="3025" w:type="dxa"/>
          </w:tcPr>
          <w:p w14:paraId="11A1D062" w14:textId="2C96F164" w:rsidR="00413E1E" w:rsidRPr="008F1FE0" w:rsidRDefault="00DD0881" w:rsidP="00413E1E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8F1FE0">
              <w:t xml:space="preserve">Usuario </w:t>
            </w:r>
            <w:r w:rsidR="00713AB9" w:rsidRPr="008F1FE0">
              <w:t>selecciona paquete turístico deseado</w:t>
            </w:r>
          </w:p>
        </w:tc>
        <w:tc>
          <w:tcPr>
            <w:tcW w:w="6491" w:type="dxa"/>
          </w:tcPr>
          <w:p w14:paraId="07C3FFF8" w14:textId="62D4D686" w:rsidR="00413E1E" w:rsidRPr="008F1FE0" w:rsidRDefault="00413E1E" w:rsidP="00905B31">
            <w:pPr>
              <w:pStyle w:val="Prrafodelista"/>
              <w:jc w:val="left"/>
            </w:pPr>
          </w:p>
        </w:tc>
      </w:tr>
      <w:tr w:rsidR="00BE1506" w14:paraId="3ED0B3E9" w14:textId="77777777" w:rsidTr="00051494">
        <w:tc>
          <w:tcPr>
            <w:tcW w:w="3025" w:type="dxa"/>
          </w:tcPr>
          <w:p w14:paraId="51EA323D" w14:textId="62E15C5F" w:rsidR="00BE1506" w:rsidRDefault="00BE1506" w:rsidP="00CC6A45">
            <w:r>
              <w:t>Prototipo</w:t>
            </w:r>
          </w:p>
        </w:tc>
        <w:tc>
          <w:tcPr>
            <w:tcW w:w="6491" w:type="dxa"/>
          </w:tcPr>
          <w:p w14:paraId="20963DE1" w14:textId="77777777" w:rsidR="00BE1506" w:rsidRDefault="00BE1506" w:rsidP="00CC6A45"/>
        </w:tc>
      </w:tr>
      <w:tr w:rsidR="00BE1506" w14:paraId="06A81D5A" w14:textId="77777777" w:rsidTr="0058602F">
        <w:tc>
          <w:tcPr>
            <w:tcW w:w="9516" w:type="dxa"/>
            <w:gridSpan w:val="2"/>
          </w:tcPr>
          <w:p w14:paraId="2AB9F932" w14:textId="77777777" w:rsidR="005A3E25" w:rsidRDefault="005A3E25" w:rsidP="005A3E25">
            <w:pPr>
              <w:jc w:val="center"/>
            </w:pPr>
          </w:p>
          <w:p w14:paraId="01F596B6" w14:textId="6C4CC8C6" w:rsidR="00BE1506" w:rsidRDefault="00051494" w:rsidP="005A3E25">
            <w:pPr>
              <w:jc w:val="center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8BF3423" wp14:editId="3A40053F">
                  <wp:extent cx="6049010" cy="2369820"/>
                  <wp:effectExtent l="0" t="0" r="889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236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634DB0" w14:textId="380A65F1" w:rsidR="005A3E25" w:rsidRDefault="005A3E25" w:rsidP="005A3E25">
            <w:pPr>
              <w:jc w:val="center"/>
            </w:pPr>
          </w:p>
        </w:tc>
      </w:tr>
    </w:tbl>
    <w:p w14:paraId="7A02C960" w14:textId="477C1F91" w:rsidR="00EA39DE" w:rsidRDefault="00EA39DE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36"/>
        <w:gridCol w:w="6380"/>
      </w:tblGrid>
      <w:tr w:rsidR="00226C1F" w14:paraId="69469CA5" w14:textId="77777777" w:rsidTr="00044C34">
        <w:tc>
          <w:tcPr>
            <w:tcW w:w="2547" w:type="dxa"/>
          </w:tcPr>
          <w:p w14:paraId="7F66D8F2" w14:textId="1C541DBB" w:rsidR="00FC6227" w:rsidRDefault="00944BE5" w:rsidP="00044C34">
            <w:r>
              <w:t>Código</w:t>
            </w:r>
            <w:r w:rsidR="00FC6227">
              <w:t>:</w:t>
            </w:r>
          </w:p>
        </w:tc>
        <w:tc>
          <w:tcPr>
            <w:tcW w:w="6969" w:type="dxa"/>
          </w:tcPr>
          <w:p w14:paraId="279DBC1E" w14:textId="34F48E7A" w:rsidR="00FC6227" w:rsidRDefault="00FF2E73" w:rsidP="00044C34">
            <w:r>
              <w:t>CU-002</w:t>
            </w:r>
          </w:p>
        </w:tc>
      </w:tr>
      <w:tr w:rsidR="00226C1F" w14:paraId="54D74564" w14:textId="77777777" w:rsidTr="00044C34">
        <w:tc>
          <w:tcPr>
            <w:tcW w:w="2547" w:type="dxa"/>
          </w:tcPr>
          <w:p w14:paraId="54F4464C" w14:textId="77777777" w:rsidR="00FC6227" w:rsidRDefault="00FC6227" w:rsidP="00044C34">
            <w:r>
              <w:lastRenderedPageBreak/>
              <w:t>Titulo</w:t>
            </w:r>
          </w:p>
        </w:tc>
        <w:tc>
          <w:tcPr>
            <w:tcW w:w="6969" w:type="dxa"/>
          </w:tcPr>
          <w:p w14:paraId="3A39C214" w14:textId="008C33E8" w:rsidR="00FC6227" w:rsidRDefault="00963364" w:rsidP="00044C34">
            <w:r>
              <w:t xml:space="preserve">Cotizar paquete </w:t>
            </w:r>
            <w:r w:rsidR="00944BE5">
              <w:t>turístico</w:t>
            </w:r>
          </w:p>
        </w:tc>
      </w:tr>
      <w:tr w:rsidR="00226C1F" w14:paraId="1F029E06" w14:textId="77777777" w:rsidTr="00044C34">
        <w:tc>
          <w:tcPr>
            <w:tcW w:w="2547" w:type="dxa"/>
          </w:tcPr>
          <w:p w14:paraId="618DFC25" w14:textId="77777777" w:rsidR="00FC6227" w:rsidRDefault="00FC6227" w:rsidP="00044C34">
            <w:r>
              <w:t>Rol</w:t>
            </w:r>
          </w:p>
        </w:tc>
        <w:tc>
          <w:tcPr>
            <w:tcW w:w="6969" w:type="dxa"/>
          </w:tcPr>
          <w:p w14:paraId="1F0F0A16" w14:textId="0FD6328F" w:rsidR="00FC6227" w:rsidRDefault="0044580C" w:rsidP="00044C34">
            <w:r>
              <w:t>Usuario</w:t>
            </w:r>
          </w:p>
        </w:tc>
      </w:tr>
      <w:tr w:rsidR="00226C1F" w14:paraId="1D91B99E" w14:textId="77777777" w:rsidTr="00044C34">
        <w:tc>
          <w:tcPr>
            <w:tcW w:w="2547" w:type="dxa"/>
          </w:tcPr>
          <w:p w14:paraId="42751037" w14:textId="77777777" w:rsidR="00FC6227" w:rsidRDefault="00FC6227" w:rsidP="00044C34">
            <w:r>
              <w:t>Descripción</w:t>
            </w:r>
          </w:p>
        </w:tc>
        <w:tc>
          <w:tcPr>
            <w:tcW w:w="6969" w:type="dxa"/>
          </w:tcPr>
          <w:p w14:paraId="1FFBE520" w14:textId="321A358D" w:rsidR="00FC6227" w:rsidRDefault="005F4AD2" w:rsidP="00FF2E73">
            <w:pPr>
              <w:jc w:val="left"/>
            </w:pPr>
            <w:r>
              <w:t>Permite realizar una cotización del paquete turístico seleccionado</w:t>
            </w:r>
            <w:r w:rsidR="00A05969">
              <w:t>.</w:t>
            </w:r>
          </w:p>
        </w:tc>
      </w:tr>
      <w:tr w:rsidR="00FC6227" w14:paraId="368F8B67" w14:textId="77777777" w:rsidTr="00044C34">
        <w:tc>
          <w:tcPr>
            <w:tcW w:w="9516" w:type="dxa"/>
            <w:gridSpan w:val="2"/>
          </w:tcPr>
          <w:p w14:paraId="7A8AB6B1" w14:textId="77777777" w:rsidR="00FC6227" w:rsidRDefault="00FC6227" w:rsidP="00044C34">
            <w:r>
              <w:t>Criterios de Aceptación</w:t>
            </w:r>
          </w:p>
        </w:tc>
      </w:tr>
      <w:tr w:rsidR="00226C1F" w14:paraId="70F64631" w14:textId="77777777" w:rsidTr="00044C34">
        <w:tc>
          <w:tcPr>
            <w:tcW w:w="2547" w:type="dxa"/>
          </w:tcPr>
          <w:p w14:paraId="3BE3C5DC" w14:textId="77777777" w:rsidR="00FC6227" w:rsidRDefault="00FC6227" w:rsidP="00044C34">
            <w:r>
              <w:t>Positivo</w:t>
            </w:r>
          </w:p>
        </w:tc>
        <w:tc>
          <w:tcPr>
            <w:tcW w:w="6969" w:type="dxa"/>
          </w:tcPr>
          <w:p w14:paraId="2C2A61CA" w14:textId="77777777" w:rsidR="00FC6227" w:rsidRDefault="00FC6227" w:rsidP="00044C34">
            <w:r>
              <w:t>Negativo</w:t>
            </w:r>
          </w:p>
        </w:tc>
      </w:tr>
      <w:tr w:rsidR="00465118" w:rsidRPr="00465118" w14:paraId="68607519" w14:textId="77777777" w:rsidTr="00044C34">
        <w:tc>
          <w:tcPr>
            <w:tcW w:w="2547" w:type="dxa"/>
          </w:tcPr>
          <w:p w14:paraId="0ADACB0C" w14:textId="3DA66A3B" w:rsidR="00FC6227" w:rsidRPr="00465118" w:rsidRDefault="00B567C2" w:rsidP="00A05969">
            <w:pPr>
              <w:pStyle w:val="Prrafodelista"/>
              <w:numPr>
                <w:ilvl w:val="0"/>
                <w:numId w:val="31"/>
              </w:numPr>
              <w:jc w:val="left"/>
            </w:pPr>
            <w:r w:rsidRPr="00465118">
              <w:t>Registro cantidad de personas</w:t>
            </w:r>
          </w:p>
          <w:p w14:paraId="0323A90A" w14:textId="42FD82D3" w:rsidR="00A05969" w:rsidRPr="00465118" w:rsidRDefault="003128A2" w:rsidP="00A05969">
            <w:pPr>
              <w:pStyle w:val="Prrafodelista"/>
              <w:numPr>
                <w:ilvl w:val="0"/>
                <w:numId w:val="31"/>
              </w:numPr>
              <w:jc w:val="left"/>
            </w:pPr>
            <w:r w:rsidRPr="00465118">
              <w:t>Selecciona fecha del tour</w:t>
            </w:r>
            <w:r w:rsidR="00A05969" w:rsidRPr="00465118">
              <w:t>.</w:t>
            </w:r>
          </w:p>
          <w:p w14:paraId="32EFAE67" w14:textId="140D7485" w:rsidR="00226C1F" w:rsidRPr="00465118" w:rsidRDefault="00226C1F" w:rsidP="006C5EAE">
            <w:pPr>
              <w:ind w:left="360"/>
              <w:jc w:val="left"/>
            </w:pPr>
          </w:p>
        </w:tc>
        <w:tc>
          <w:tcPr>
            <w:tcW w:w="6969" w:type="dxa"/>
          </w:tcPr>
          <w:p w14:paraId="592FC7BE" w14:textId="24FB8F94" w:rsidR="00FC6227" w:rsidRPr="00465118" w:rsidRDefault="00B567C2" w:rsidP="00226C1F">
            <w:pPr>
              <w:pStyle w:val="Prrafodelista"/>
              <w:numPr>
                <w:ilvl w:val="0"/>
                <w:numId w:val="31"/>
              </w:numPr>
              <w:jc w:val="left"/>
            </w:pPr>
            <w:r w:rsidRPr="00465118">
              <w:t>Usuario no selecciona cantidad de personas</w:t>
            </w:r>
            <w:r w:rsidR="00B45DE5" w:rsidRPr="00465118">
              <w:t>,</w:t>
            </w:r>
          </w:p>
          <w:p w14:paraId="30026EC6" w14:textId="7333CAE4" w:rsidR="00D46E20" w:rsidRPr="00465118" w:rsidRDefault="00B45DE5" w:rsidP="00226C1F">
            <w:pPr>
              <w:pStyle w:val="Prrafodelista"/>
              <w:numPr>
                <w:ilvl w:val="0"/>
                <w:numId w:val="31"/>
              </w:numPr>
              <w:jc w:val="left"/>
            </w:pPr>
            <w:r w:rsidRPr="00465118">
              <w:t>Fecha seleccionada esta fuera de temporada.</w:t>
            </w:r>
            <w:r w:rsidR="00D46E20" w:rsidRPr="00465118">
              <w:t xml:space="preserve"> </w:t>
            </w:r>
          </w:p>
        </w:tc>
        <w:bookmarkStart w:id="16" w:name="_GoBack"/>
        <w:bookmarkEnd w:id="16"/>
      </w:tr>
      <w:tr w:rsidR="00FC6227" w14:paraId="40F160BD" w14:textId="77777777" w:rsidTr="00044C34">
        <w:tc>
          <w:tcPr>
            <w:tcW w:w="2547" w:type="dxa"/>
          </w:tcPr>
          <w:p w14:paraId="2E1ABDB1" w14:textId="77777777" w:rsidR="00FC6227" w:rsidRDefault="00FC6227" w:rsidP="00044C34">
            <w:r>
              <w:t>Prototipo</w:t>
            </w:r>
          </w:p>
        </w:tc>
        <w:tc>
          <w:tcPr>
            <w:tcW w:w="6969" w:type="dxa"/>
          </w:tcPr>
          <w:p w14:paraId="52EBF3B6" w14:textId="77777777" w:rsidR="00FC6227" w:rsidRDefault="00FC6227" w:rsidP="00044C34"/>
        </w:tc>
      </w:tr>
      <w:tr w:rsidR="00FC6227" w14:paraId="6557EF4F" w14:textId="77777777" w:rsidTr="00044C34">
        <w:tc>
          <w:tcPr>
            <w:tcW w:w="9516" w:type="dxa"/>
            <w:gridSpan w:val="2"/>
          </w:tcPr>
          <w:p w14:paraId="450686B5" w14:textId="77777777" w:rsidR="00FC6227" w:rsidRDefault="00FC6227" w:rsidP="00044C34"/>
          <w:p w14:paraId="0677C743" w14:textId="4CE1043F" w:rsidR="00FF2E73" w:rsidRDefault="00963364" w:rsidP="00044C34">
            <w:r>
              <w:rPr>
                <w:noProof/>
                <w:lang w:val="es-MX" w:eastAsia="es-MX"/>
              </w:rPr>
              <w:drawing>
                <wp:inline distT="0" distB="0" distL="0" distR="0" wp14:anchorId="6F6CD07B" wp14:editId="3C86F898">
                  <wp:extent cx="6049010" cy="1890395"/>
                  <wp:effectExtent l="0" t="0" r="889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189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19016A" w14:textId="6E351BC8" w:rsidR="00FF2E73" w:rsidRDefault="00FF2E73" w:rsidP="00044C34"/>
        </w:tc>
      </w:tr>
    </w:tbl>
    <w:p w14:paraId="7FD3E78C" w14:textId="7984A58D" w:rsidR="00FC6227" w:rsidRDefault="00FC6227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87"/>
        <w:gridCol w:w="6329"/>
      </w:tblGrid>
      <w:tr w:rsidR="00FC6227" w14:paraId="0DF109D6" w14:textId="77777777" w:rsidTr="00044C34">
        <w:tc>
          <w:tcPr>
            <w:tcW w:w="2547" w:type="dxa"/>
          </w:tcPr>
          <w:p w14:paraId="7AD28095" w14:textId="009CCEE2" w:rsidR="00FC6227" w:rsidRDefault="00944BE5" w:rsidP="00044C34">
            <w:r>
              <w:t>Código</w:t>
            </w:r>
            <w:r w:rsidR="00FC6227">
              <w:t>:</w:t>
            </w:r>
          </w:p>
        </w:tc>
        <w:tc>
          <w:tcPr>
            <w:tcW w:w="6969" w:type="dxa"/>
          </w:tcPr>
          <w:p w14:paraId="789BD96C" w14:textId="4C93B184" w:rsidR="00FC6227" w:rsidRDefault="009B654A" w:rsidP="00044C34">
            <w:r>
              <w:t>CU-003</w:t>
            </w:r>
          </w:p>
        </w:tc>
      </w:tr>
      <w:tr w:rsidR="00FC6227" w14:paraId="2B66CA6E" w14:textId="77777777" w:rsidTr="00044C34">
        <w:tc>
          <w:tcPr>
            <w:tcW w:w="2547" w:type="dxa"/>
          </w:tcPr>
          <w:p w14:paraId="7313051F" w14:textId="77777777" w:rsidR="00FC6227" w:rsidRDefault="00FC6227" w:rsidP="00044C34">
            <w:r>
              <w:t>Titulo</w:t>
            </w:r>
          </w:p>
        </w:tc>
        <w:tc>
          <w:tcPr>
            <w:tcW w:w="6969" w:type="dxa"/>
          </w:tcPr>
          <w:p w14:paraId="3BB860CF" w14:textId="549B07F4" w:rsidR="00FC6227" w:rsidRDefault="00CB17BA" w:rsidP="00044C34">
            <w:r>
              <w:t xml:space="preserve">Reservar Paquete </w:t>
            </w:r>
            <w:r w:rsidR="00944BE5">
              <w:t>Turístico</w:t>
            </w:r>
          </w:p>
        </w:tc>
      </w:tr>
      <w:tr w:rsidR="00FC6227" w14:paraId="56FC659D" w14:textId="77777777" w:rsidTr="00044C34">
        <w:tc>
          <w:tcPr>
            <w:tcW w:w="2547" w:type="dxa"/>
          </w:tcPr>
          <w:p w14:paraId="2170A0A6" w14:textId="77777777" w:rsidR="00FC6227" w:rsidRDefault="00FC6227" w:rsidP="00044C34">
            <w:r>
              <w:t>Rol</w:t>
            </w:r>
          </w:p>
        </w:tc>
        <w:tc>
          <w:tcPr>
            <w:tcW w:w="6969" w:type="dxa"/>
          </w:tcPr>
          <w:p w14:paraId="78CFCD1A" w14:textId="6CC66073" w:rsidR="00FC6227" w:rsidRDefault="00944BE5" w:rsidP="00044C34">
            <w:r>
              <w:t>Usuario</w:t>
            </w:r>
          </w:p>
        </w:tc>
      </w:tr>
      <w:tr w:rsidR="00FC6227" w14:paraId="3097E7B3" w14:textId="77777777" w:rsidTr="00044C34">
        <w:tc>
          <w:tcPr>
            <w:tcW w:w="2547" w:type="dxa"/>
          </w:tcPr>
          <w:p w14:paraId="2BD32BF3" w14:textId="77777777" w:rsidR="00FC6227" w:rsidRDefault="00FC6227" w:rsidP="00044C34">
            <w:r>
              <w:t>Descripción</w:t>
            </w:r>
          </w:p>
        </w:tc>
        <w:tc>
          <w:tcPr>
            <w:tcW w:w="6969" w:type="dxa"/>
          </w:tcPr>
          <w:p w14:paraId="5F49E30A" w14:textId="18C9905D" w:rsidR="00FC6227" w:rsidRDefault="00CB17BA" w:rsidP="00044C34">
            <w:r>
              <w:t>Permite realizar la reservar del paquete turístico seleccionado.</w:t>
            </w:r>
          </w:p>
        </w:tc>
      </w:tr>
      <w:tr w:rsidR="00FC6227" w14:paraId="027BCAFD" w14:textId="77777777" w:rsidTr="00044C34">
        <w:tc>
          <w:tcPr>
            <w:tcW w:w="9516" w:type="dxa"/>
            <w:gridSpan w:val="2"/>
          </w:tcPr>
          <w:p w14:paraId="4EA09B8A" w14:textId="77777777" w:rsidR="00FC6227" w:rsidRDefault="00FC6227" w:rsidP="00044C34">
            <w:r>
              <w:t>Criterios de Aceptación</w:t>
            </w:r>
          </w:p>
        </w:tc>
      </w:tr>
      <w:tr w:rsidR="00FC6227" w14:paraId="6E13ED05" w14:textId="77777777" w:rsidTr="00044C34">
        <w:tc>
          <w:tcPr>
            <w:tcW w:w="2547" w:type="dxa"/>
          </w:tcPr>
          <w:p w14:paraId="6226F4D2" w14:textId="77777777" w:rsidR="00FC6227" w:rsidRDefault="00FC6227" w:rsidP="00044C34">
            <w:r>
              <w:t>Positivo</w:t>
            </w:r>
          </w:p>
        </w:tc>
        <w:tc>
          <w:tcPr>
            <w:tcW w:w="6969" w:type="dxa"/>
          </w:tcPr>
          <w:p w14:paraId="0B8AFCE1" w14:textId="77777777" w:rsidR="00FC6227" w:rsidRDefault="00FC6227" w:rsidP="00044C34">
            <w:r>
              <w:t>Negativo</w:t>
            </w:r>
          </w:p>
        </w:tc>
      </w:tr>
      <w:tr w:rsidR="00CA6979" w:rsidRPr="00CA6979" w14:paraId="2B842BD7" w14:textId="77777777" w:rsidTr="00044C34">
        <w:tc>
          <w:tcPr>
            <w:tcW w:w="2547" w:type="dxa"/>
          </w:tcPr>
          <w:p w14:paraId="5A4DA35C" w14:textId="70538CC0" w:rsidR="00FC6227" w:rsidRPr="00CA6979" w:rsidRDefault="003B2040" w:rsidP="00062752">
            <w:pPr>
              <w:pStyle w:val="Prrafodelista"/>
              <w:numPr>
                <w:ilvl w:val="0"/>
                <w:numId w:val="32"/>
              </w:numPr>
            </w:pPr>
            <w:r w:rsidRPr="00CA6979">
              <w:t>Registrar los datos obligatorios para la reserva</w:t>
            </w:r>
            <w:r w:rsidR="006C696E" w:rsidRPr="00CA6979">
              <w:t>.</w:t>
            </w:r>
          </w:p>
          <w:p w14:paraId="0D78DC3E" w14:textId="2B5E436E" w:rsidR="00062752" w:rsidRPr="00CA6979" w:rsidRDefault="00062752" w:rsidP="001B238B">
            <w:pPr>
              <w:pStyle w:val="Prrafodelista"/>
            </w:pPr>
          </w:p>
        </w:tc>
        <w:tc>
          <w:tcPr>
            <w:tcW w:w="6969" w:type="dxa"/>
          </w:tcPr>
          <w:p w14:paraId="1A956A14" w14:textId="69CA3B8D" w:rsidR="00FC6227" w:rsidRPr="00CA6979" w:rsidRDefault="0041766A" w:rsidP="001B238B">
            <w:pPr>
              <w:pStyle w:val="Prrafodelista"/>
              <w:numPr>
                <w:ilvl w:val="0"/>
                <w:numId w:val="32"/>
              </w:numPr>
              <w:jc w:val="left"/>
            </w:pPr>
            <w:r w:rsidRPr="00CA6979">
              <w:t>No registra datos personales</w:t>
            </w:r>
            <w:r w:rsidR="001B238B" w:rsidRPr="00CA6979">
              <w:t>.</w:t>
            </w:r>
          </w:p>
          <w:p w14:paraId="70A60113" w14:textId="2DFBF1BE" w:rsidR="001B238B" w:rsidRPr="00CA6979" w:rsidRDefault="0041766A" w:rsidP="001B238B">
            <w:pPr>
              <w:pStyle w:val="Prrafodelista"/>
              <w:numPr>
                <w:ilvl w:val="0"/>
                <w:numId w:val="32"/>
              </w:numPr>
              <w:jc w:val="left"/>
            </w:pPr>
            <w:r w:rsidRPr="00CA6979">
              <w:t>No registra datos de pago</w:t>
            </w:r>
            <w:r w:rsidR="001B238B" w:rsidRPr="00CA6979">
              <w:t>.</w:t>
            </w:r>
          </w:p>
        </w:tc>
      </w:tr>
      <w:tr w:rsidR="00FC6227" w14:paraId="18B43B4C" w14:textId="77777777" w:rsidTr="00044C34">
        <w:tc>
          <w:tcPr>
            <w:tcW w:w="2547" w:type="dxa"/>
          </w:tcPr>
          <w:p w14:paraId="2C6EB6AC" w14:textId="77777777" w:rsidR="00FC6227" w:rsidRDefault="00FC6227" w:rsidP="00044C34">
            <w:r>
              <w:t>Prototipo</w:t>
            </w:r>
          </w:p>
        </w:tc>
        <w:tc>
          <w:tcPr>
            <w:tcW w:w="6969" w:type="dxa"/>
          </w:tcPr>
          <w:p w14:paraId="2E62A081" w14:textId="77777777" w:rsidR="00FC6227" w:rsidRDefault="00FC6227" w:rsidP="00044C34"/>
        </w:tc>
      </w:tr>
      <w:tr w:rsidR="00FC6227" w14:paraId="04901A86" w14:textId="77777777" w:rsidTr="00044C34">
        <w:tc>
          <w:tcPr>
            <w:tcW w:w="9516" w:type="dxa"/>
            <w:gridSpan w:val="2"/>
          </w:tcPr>
          <w:p w14:paraId="0A09E255" w14:textId="77777777" w:rsidR="00FC6227" w:rsidRDefault="00FC6227" w:rsidP="00044C34"/>
          <w:p w14:paraId="67EB105B" w14:textId="562CEEBB" w:rsidR="009B654A" w:rsidRDefault="00CB17BA" w:rsidP="00044C34"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14CF6390" wp14:editId="732B46CE">
                  <wp:extent cx="6049010" cy="2912110"/>
                  <wp:effectExtent l="0" t="0" r="8890" b="254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291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53A28F" w14:textId="3FDF73B6" w:rsidR="009B654A" w:rsidRDefault="009B654A" w:rsidP="00044C34"/>
        </w:tc>
      </w:tr>
    </w:tbl>
    <w:p w14:paraId="70D01C17" w14:textId="131CBCE5" w:rsidR="00FC6227" w:rsidRDefault="00FC6227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56"/>
        <w:gridCol w:w="6360"/>
      </w:tblGrid>
      <w:tr w:rsidR="00D716AD" w14:paraId="2A36A09B" w14:textId="77777777" w:rsidTr="00CC10A2">
        <w:tc>
          <w:tcPr>
            <w:tcW w:w="2547" w:type="dxa"/>
          </w:tcPr>
          <w:p w14:paraId="46FC4126" w14:textId="6A2D506B" w:rsidR="00D716AD" w:rsidRDefault="00944BE5" w:rsidP="00CC10A2">
            <w:r>
              <w:t>Código</w:t>
            </w:r>
            <w:r w:rsidR="00D716AD">
              <w:t>:</w:t>
            </w:r>
          </w:p>
        </w:tc>
        <w:tc>
          <w:tcPr>
            <w:tcW w:w="6969" w:type="dxa"/>
          </w:tcPr>
          <w:p w14:paraId="565C33A8" w14:textId="77777777" w:rsidR="00D716AD" w:rsidRDefault="00D716AD" w:rsidP="00CC10A2">
            <w:r>
              <w:t>CU-004</w:t>
            </w:r>
          </w:p>
        </w:tc>
      </w:tr>
      <w:tr w:rsidR="00D716AD" w14:paraId="63678BA5" w14:textId="77777777" w:rsidTr="00CC10A2">
        <w:tc>
          <w:tcPr>
            <w:tcW w:w="2547" w:type="dxa"/>
          </w:tcPr>
          <w:p w14:paraId="0CBC155B" w14:textId="77777777" w:rsidR="00D716AD" w:rsidRDefault="00D716AD" w:rsidP="00CC10A2">
            <w:r>
              <w:t>Titulo</w:t>
            </w:r>
          </w:p>
        </w:tc>
        <w:tc>
          <w:tcPr>
            <w:tcW w:w="6969" w:type="dxa"/>
          </w:tcPr>
          <w:p w14:paraId="268BFCA2" w14:textId="77777777" w:rsidR="00D716AD" w:rsidRDefault="00D716AD" w:rsidP="00CC10A2">
            <w:r>
              <w:t>Realizar pago</w:t>
            </w:r>
          </w:p>
        </w:tc>
      </w:tr>
      <w:tr w:rsidR="00D716AD" w14:paraId="398AB9A3" w14:textId="77777777" w:rsidTr="00CC10A2">
        <w:tc>
          <w:tcPr>
            <w:tcW w:w="2547" w:type="dxa"/>
          </w:tcPr>
          <w:p w14:paraId="16652D02" w14:textId="77777777" w:rsidR="00D716AD" w:rsidRDefault="00D716AD" w:rsidP="00CC10A2">
            <w:r>
              <w:t>Rol</w:t>
            </w:r>
          </w:p>
        </w:tc>
        <w:tc>
          <w:tcPr>
            <w:tcW w:w="6969" w:type="dxa"/>
          </w:tcPr>
          <w:p w14:paraId="427C6710" w14:textId="77777777" w:rsidR="00D716AD" w:rsidRDefault="00D716AD" w:rsidP="00CC10A2">
            <w:r>
              <w:t>Usuario</w:t>
            </w:r>
          </w:p>
        </w:tc>
      </w:tr>
      <w:tr w:rsidR="00D716AD" w14:paraId="5A78B16A" w14:textId="77777777" w:rsidTr="00CC10A2">
        <w:tc>
          <w:tcPr>
            <w:tcW w:w="2547" w:type="dxa"/>
          </w:tcPr>
          <w:p w14:paraId="1A00807A" w14:textId="77777777" w:rsidR="00D716AD" w:rsidRDefault="00D716AD" w:rsidP="00CC10A2">
            <w:r>
              <w:t>Descripción</w:t>
            </w:r>
          </w:p>
        </w:tc>
        <w:tc>
          <w:tcPr>
            <w:tcW w:w="6969" w:type="dxa"/>
          </w:tcPr>
          <w:p w14:paraId="204D8F21" w14:textId="77777777" w:rsidR="00D716AD" w:rsidRDefault="00D716AD" w:rsidP="00CC10A2">
            <w:r>
              <w:t>Realiza el pago electrónico del paquete turístico seleccionado</w:t>
            </w:r>
          </w:p>
        </w:tc>
      </w:tr>
      <w:tr w:rsidR="00D716AD" w14:paraId="6C74DAE5" w14:textId="77777777" w:rsidTr="00CC10A2">
        <w:tc>
          <w:tcPr>
            <w:tcW w:w="9516" w:type="dxa"/>
            <w:gridSpan w:val="2"/>
          </w:tcPr>
          <w:p w14:paraId="633B13D6" w14:textId="77777777" w:rsidR="00D716AD" w:rsidRDefault="00D716AD" w:rsidP="00CC10A2">
            <w:r>
              <w:t>Criterios de Aceptación</w:t>
            </w:r>
          </w:p>
        </w:tc>
      </w:tr>
      <w:tr w:rsidR="00D716AD" w14:paraId="33E266E4" w14:textId="77777777" w:rsidTr="00CC10A2">
        <w:tc>
          <w:tcPr>
            <w:tcW w:w="2547" w:type="dxa"/>
          </w:tcPr>
          <w:p w14:paraId="59FE8172" w14:textId="77777777" w:rsidR="00D716AD" w:rsidRDefault="00D716AD" w:rsidP="00CC10A2">
            <w:r>
              <w:t>Positivo</w:t>
            </w:r>
          </w:p>
        </w:tc>
        <w:tc>
          <w:tcPr>
            <w:tcW w:w="6969" w:type="dxa"/>
          </w:tcPr>
          <w:p w14:paraId="13B8CECE" w14:textId="77777777" w:rsidR="00D716AD" w:rsidRDefault="00D716AD" w:rsidP="00CC10A2">
            <w:r>
              <w:t>Negativo</w:t>
            </w:r>
          </w:p>
        </w:tc>
      </w:tr>
      <w:tr w:rsidR="00CA6979" w:rsidRPr="00CA6979" w14:paraId="7092FA08" w14:textId="77777777" w:rsidTr="00CC10A2">
        <w:tc>
          <w:tcPr>
            <w:tcW w:w="2547" w:type="dxa"/>
          </w:tcPr>
          <w:p w14:paraId="4833AC13" w14:textId="3A611F8F" w:rsidR="00D716AD" w:rsidRPr="00CA6979" w:rsidRDefault="00944BE5" w:rsidP="00CC10A2">
            <w:pPr>
              <w:pStyle w:val="Prrafodelista"/>
              <w:numPr>
                <w:ilvl w:val="0"/>
                <w:numId w:val="30"/>
              </w:numPr>
              <w:jc w:val="left"/>
            </w:pPr>
            <w:r>
              <w:t>Registrar</w:t>
            </w:r>
            <w:r w:rsidR="00BE5086" w:rsidRPr="00CA6979">
              <w:t xml:space="preserve"> datos completos y correctos del método de pago.</w:t>
            </w:r>
          </w:p>
        </w:tc>
        <w:tc>
          <w:tcPr>
            <w:tcW w:w="6969" w:type="dxa"/>
          </w:tcPr>
          <w:p w14:paraId="19DB85B3" w14:textId="796B4D9B" w:rsidR="00D716AD" w:rsidRPr="00CA6979" w:rsidRDefault="00F46E87" w:rsidP="00CC10A2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CA6979">
              <w:t>No selecciona método de pago correcto</w:t>
            </w:r>
          </w:p>
          <w:p w14:paraId="248D3742" w14:textId="03DA9925" w:rsidR="00BE5086" w:rsidRPr="00CA6979" w:rsidRDefault="00BE5086" w:rsidP="00CC10A2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CA6979">
              <w:t>No registrar datos completos del medio de pago</w:t>
            </w:r>
          </w:p>
          <w:p w14:paraId="15A4DBDA" w14:textId="77777777" w:rsidR="00D716AD" w:rsidRPr="00CA6979" w:rsidRDefault="00D716AD" w:rsidP="00CC10A2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CA6979">
              <w:t>No hay conexión a Internet.</w:t>
            </w:r>
          </w:p>
        </w:tc>
      </w:tr>
      <w:tr w:rsidR="00D716AD" w14:paraId="67B0D149" w14:textId="77777777" w:rsidTr="00CC10A2">
        <w:tc>
          <w:tcPr>
            <w:tcW w:w="2547" w:type="dxa"/>
          </w:tcPr>
          <w:p w14:paraId="518EFBD1" w14:textId="77777777" w:rsidR="00D716AD" w:rsidRDefault="00D716AD" w:rsidP="00CC10A2">
            <w:r>
              <w:t>Prototipo</w:t>
            </w:r>
          </w:p>
        </w:tc>
        <w:tc>
          <w:tcPr>
            <w:tcW w:w="6969" w:type="dxa"/>
          </w:tcPr>
          <w:p w14:paraId="755F64F4" w14:textId="77777777" w:rsidR="00D716AD" w:rsidRDefault="00D716AD" w:rsidP="00CC10A2"/>
        </w:tc>
      </w:tr>
      <w:tr w:rsidR="00D716AD" w14:paraId="1EE57EEB" w14:textId="77777777" w:rsidTr="00CC10A2">
        <w:tc>
          <w:tcPr>
            <w:tcW w:w="9516" w:type="dxa"/>
            <w:gridSpan w:val="2"/>
          </w:tcPr>
          <w:p w14:paraId="0559C60C" w14:textId="77777777" w:rsidR="00D716AD" w:rsidRDefault="00D716AD" w:rsidP="00CC10A2">
            <w:pPr>
              <w:jc w:val="center"/>
            </w:pPr>
          </w:p>
          <w:p w14:paraId="600F7CBF" w14:textId="77777777" w:rsidR="00D716AD" w:rsidRDefault="00D716AD" w:rsidP="00CC10A2"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6542AE5F" wp14:editId="4A286AC5">
                  <wp:extent cx="6049010" cy="4084320"/>
                  <wp:effectExtent l="0" t="0" r="889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408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3182AD" w14:textId="77777777" w:rsidR="00D716AD" w:rsidRDefault="00D716AD" w:rsidP="00CC10A2">
            <w:r>
              <w:t xml:space="preserve">  </w:t>
            </w:r>
          </w:p>
          <w:p w14:paraId="7F6F1823" w14:textId="77777777" w:rsidR="00D716AD" w:rsidRDefault="00D716AD" w:rsidP="00CC10A2">
            <w:pPr>
              <w:jc w:val="center"/>
            </w:pPr>
          </w:p>
          <w:p w14:paraId="63FDE921" w14:textId="77777777" w:rsidR="00D716AD" w:rsidRDefault="00D716AD" w:rsidP="00CC10A2">
            <w:pPr>
              <w:jc w:val="center"/>
            </w:pPr>
          </w:p>
        </w:tc>
      </w:tr>
    </w:tbl>
    <w:p w14:paraId="50876BCA" w14:textId="453FFE60" w:rsidR="007372A2" w:rsidRDefault="007372A2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969"/>
      </w:tblGrid>
      <w:tr w:rsidR="007C260D" w14:paraId="3B7DF791" w14:textId="77777777" w:rsidTr="00044C34">
        <w:tc>
          <w:tcPr>
            <w:tcW w:w="2547" w:type="dxa"/>
          </w:tcPr>
          <w:p w14:paraId="6EDB9BF8" w14:textId="36A0EC53" w:rsidR="00D04C88" w:rsidRDefault="00944BE5" w:rsidP="00044C34">
            <w:r>
              <w:t>Código</w:t>
            </w:r>
            <w:r w:rsidR="00D04C88">
              <w:t>:</w:t>
            </w:r>
          </w:p>
        </w:tc>
        <w:tc>
          <w:tcPr>
            <w:tcW w:w="6969" w:type="dxa"/>
          </w:tcPr>
          <w:p w14:paraId="79FB5F25" w14:textId="0CB208B1" w:rsidR="00D04C88" w:rsidRDefault="00FC2456" w:rsidP="00044C34">
            <w:r>
              <w:t>CU-00</w:t>
            </w:r>
            <w:r w:rsidR="00763764">
              <w:t>5</w:t>
            </w:r>
          </w:p>
        </w:tc>
      </w:tr>
      <w:tr w:rsidR="007C260D" w14:paraId="3F895843" w14:textId="77777777" w:rsidTr="00044C34">
        <w:tc>
          <w:tcPr>
            <w:tcW w:w="2547" w:type="dxa"/>
          </w:tcPr>
          <w:p w14:paraId="6A8F4985" w14:textId="77777777" w:rsidR="00D04C88" w:rsidRDefault="00D04C88" w:rsidP="00044C34">
            <w:r>
              <w:t>Titulo</w:t>
            </w:r>
          </w:p>
        </w:tc>
        <w:tc>
          <w:tcPr>
            <w:tcW w:w="6969" w:type="dxa"/>
          </w:tcPr>
          <w:p w14:paraId="160456F9" w14:textId="569705C4" w:rsidR="00D04C88" w:rsidRDefault="00FC2456" w:rsidP="00044C34">
            <w:r>
              <w:t xml:space="preserve">Configuración de API de integración </w:t>
            </w:r>
            <w:r w:rsidR="007C4AB9">
              <w:t xml:space="preserve">con </w:t>
            </w:r>
            <w:r>
              <w:t>SUNAT</w:t>
            </w:r>
            <w:r w:rsidR="00944BE5">
              <w:t xml:space="preserve"> </w:t>
            </w:r>
            <w:r w:rsidR="007C4AB9">
              <w:t xml:space="preserve">y </w:t>
            </w:r>
            <w:r w:rsidR="00D716AD">
              <w:t>el sistema de reservas</w:t>
            </w:r>
            <w:r w:rsidR="007C4AB9">
              <w:t>.</w:t>
            </w:r>
          </w:p>
        </w:tc>
      </w:tr>
      <w:tr w:rsidR="007C260D" w14:paraId="323099B2" w14:textId="77777777" w:rsidTr="00044C34">
        <w:tc>
          <w:tcPr>
            <w:tcW w:w="2547" w:type="dxa"/>
          </w:tcPr>
          <w:p w14:paraId="130BD8F6" w14:textId="77777777" w:rsidR="00D04C88" w:rsidRDefault="00D04C88" w:rsidP="00044C34">
            <w:r>
              <w:t>Rol</w:t>
            </w:r>
          </w:p>
        </w:tc>
        <w:tc>
          <w:tcPr>
            <w:tcW w:w="6969" w:type="dxa"/>
          </w:tcPr>
          <w:p w14:paraId="488F07F2" w14:textId="1362AF90" w:rsidR="00D04C88" w:rsidRDefault="007C260D" w:rsidP="00044C34">
            <w:r>
              <w:t>Administrador</w:t>
            </w:r>
          </w:p>
        </w:tc>
      </w:tr>
      <w:tr w:rsidR="007C260D" w14:paraId="611F569D" w14:textId="77777777" w:rsidTr="00044C34">
        <w:tc>
          <w:tcPr>
            <w:tcW w:w="2547" w:type="dxa"/>
          </w:tcPr>
          <w:p w14:paraId="0D84FFC8" w14:textId="77777777" w:rsidR="00D04C88" w:rsidRDefault="00D04C88" w:rsidP="00044C34">
            <w:r>
              <w:t>Descripción</w:t>
            </w:r>
          </w:p>
        </w:tc>
        <w:tc>
          <w:tcPr>
            <w:tcW w:w="6969" w:type="dxa"/>
          </w:tcPr>
          <w:p w14:paraId="42556563" w14:textId="59C94BDA" w:rsidR="00D04C88" w:rsidRDefault="007C260D" w:rsidP="00044C34">
            <w:r>
              <w:t>Permite la configuración del API de integración el cual permite el envío de la información mediante servicios web.</w:t>
            </w:r>
          </w:p>
        </w:tc>
      </w:tr>
      <w:tr w:rsidR="00D04C88" w14:paraId="6C39637C" w14:textId="77777777" w:rsidTr="00044C34">
        <w:tc>
          <w:tcPr>
            <w:tcW w:w="9516" w:type="dxa"/>
            <w:gridSpan w:val="2"/>
          </w:tcPr>
          <w:p w14:paraId="0A4AA21A" w14:textId="77777777" w:rsidR="00D04C88" w:rsidRDefault="00D04C88" w:rsidP="00044C34">
            <w:r>
              <w:t>Criterios de Aceptación</w:t>
            </w:r>
          </w:p>
        </w:tc>
      </w:tr>
      <w:tr w:rsidR="007C260D" w14:paraId="76305083" w14:textId="77777777" w:rsidTr="00044C34">
        <w:tc>
          <w:tcPr>
            <w:tcW w:w="2547" w:type="dxa"/>
          </w:tcPr>
          <w:p w14:paraId="70AA740B" w14:textId="77777777" w:rsidR="00D04C88" w:rsidRDefault="00D04C88" w:rsidP="00044C34">
            <w:r>
              <w:t>Positivo</w:t>
            </w:r>
          </w:p>
        </w:tc>
        <w:tc>
          <w:tcPr>
            <w:tcW w:w="6969" w:type="dxa"/>
          </w:tcPr>
          <w:p w14:paraId="5632CEB1" w14:textId="77777777" w:rsidR="00D04C88" w:rsidRDefault="00D04C88" w:rsidP="00044C34">
            <w:r>
              <w:t>Negativo</w:t>
            </w:r>
          </w:p>
        </w:tc>
      </w:tr>
      <w:tr w:rsidR="007C260D" w14:paraId="280A716C" w14:textId="77777777" w:rsidTr="00044C34">
        <w:tc>
          <w:tcPr>
            <w:tcW w:w="2547" w:type="dxa"/>
          </w:tcPr>
          <w:p w14:paraId="0F8AB0F1" w14:textId="77777777" w:rsidR="00D04C88" w:rsidRDefault="007C260D" w:rsidP="007C260D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Conexión satisfactoria.</w:t>
            </w:r>
          </w:p>
          <w:p w14:paraId="43A87AC8" w14:textId="77777777" w:rsidR="007C260D" w:rsidRDefault="007C260D" w:rsidP="007C260D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Envío satisfactorio del comprobante de pago</w:t>
            </w:r>
          </w:p>
          <w:p w14:paraId="20DCFEE5" w14:textId="77777777" w:rsidR="0022079B" w:rsidRDefault="0022079B" w:rsidP="007C260D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Impresión de comprobante de pago.</w:t>
            </w:r>
          </w:p>
          <w:p w14:paraId="368DA73A" w14:textId="0F79B7CC" w:rsidR="0022079B" w:rsidRDefault="0022079B" w:rsidP="007C260D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Envío vía email del comprobante electrónico.</w:t>
            </w:r>
          </w:p>
        </w:tc>
        <w:tc>
          <w:tcPr>
            <w:tcW w:w="6969" w:type="dxa"/>
          </w:tcPr>
          <w:p w14:paraId="16E87469" w14:textId="0393F417" w:rsidR="00D04C88" w:rsidRDefault="007C4AB9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 xml:space="preserve">No se puede </w:t>
            </w:r>
            <w:r w:rsidR="00944BE5">
              <w:t>establecer</w:t>
            </w:r>
            <w:r>
              <w:t xml:space="preserve"> </w:t>
            </w:r>
            <w:r w:rsidR="00944BE5">
              <w:t>conexión</w:t>
            </w:r>
            <w:r>
              <w:t xml:space="preserve"> con el servido</w:t>
            </w:r>
            <w:r w:rsidR="00856002">
              <w:t>r</w:t>
            </w:r>
          </w:p>
          <w:p w14:paraId="364D0811" w14:textId="4CE79F35" w:rsidR="00856002" w:rsidRDefault="00A246BD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Se envía el comprobante, pero es rechazado por las aplicaciones destino.</w:t>
            </w:r>
          </w:p>
          <w:p w14:paraId="3B966435" w14:textId="77777777" w:rsidR="00A246BD" w:rsidRDefault="004D0D77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Cliente no cuenta con email registrado en la base de datos</w:t>
            </w:r>
          </w:p>
          <w:p w14:paraId="13E14C0A" w14:textId="77777777" w:rsidR="004D0D77" w:rsidRDefault="004D0D77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Cliente tiene registrado un email errado.</w:t>
            </w:r>
          </w:p>
          <w:p w14:paraId="749E65A4" w14:textId="77777777" w:rsidR="008503E9" w:rsidRDefault="008503E9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Configuración API registrada de forma errónea.</w:t>
            </w:r>
          </w:p>
          <w:p w14:paraId="73553CCD" w14:textId="5451E0ED" w:rsidR="00917B5C" w:rsidRDefault="00917B5C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No hay conexión a Internet.</w:t>
            </w:r>
          </w:p>
        </w:tc>
      </w:tr>
      <w:tr w:rsidR="00A246BD" w14:paraId="59904AA6" w14:textId="77777777" w:rsidTr="00044C34">
        <w:tc>
          <w:tcPr>
            <w:tcW w:w="2547" w:type="dxa"/>
          </w:tcPr>
          <w:p w14:paraId="33ADF3E8" w14:textId="77777777" w:rsidR="00D04C88" w:rsidRDefault="00D04C88" w:rsidP="00044C34">
            <w:r>
              <w:t>Prototipo</w:t>
            </w:r>
          </w:p>
        </w:tc>
        <w:tc>
          <w:tcPr>
            <w:tcW w:w="6969" w:type="dxa"/>
          </w:tcPr>
          <w:p w14:paraId="3372E38C" w14:textId="77777777" w:rsidR="00D04C88" w:rsidRDefault="00D04C88" w:rsidP="00044C34"/>
        </w:tc>
      </w:tr>
      <w:tr w:rsidR="00D04C88" w14:paraId="21B658F3" w14:textId="77777777" w:rsidTr="00044C34">
        <w:tc>
          <w:tcPr>
            <w:tcW w:w="9516" w:type="dxa"/>
            <w:gridSpan w:val="2"/>
          </w:tcPr>
          <w:p w14:paraId="1DA625EF" w14:textId="77777777" w:rsidR="00D04C88" w:rsidRDefault="00D04C88" w:rsidP="00044C34"/>
          <w:p w14:paraId="2B100D04" w14:textId="77777777" w:rsidR="00FC2456" w:rsidRDefault="00FC2456" w:rsidP="00044C34"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1B816892" wp14:editId="15BC1488">
                  <wp:extent cx="5840736" cy="1638300"/>
                  <wp:effectExtent l="0" t="0" r="762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571" cy="163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CA583" w14:textId="35CD9669" w:rsidR="00FC2456" w:rsidRDefault="00FC2456" w:rsidP="00044C34"/>
        </w:tc>
      </w:tr>
    </w:tbl>
    <w:p w14:paraId="2D8E4034" w14:textId="3FC7B133" w:rsidR="009E0416" w:rsidRDefault="009E0416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34"/>
        <w:gridCol w:w="6282"/>
      </w:tblGrid>
      <w:tr w:rsidR="009E0416" w14:paraId="33852FC8" w14:textId="77777777" w:rsidTr="00843E11">
        <w:tc>
          <w:tcPr>
            <w:tcW w:w="2547" w:type="dxa"/>
          </w:tcPr>
          <w:p w14:paraId="18C9C76E" w14:textId="6B8C0569" w:rsidR="009E0416" w:rsidRDefault="00944BE5" w:rsidP="00843E11">
            <w:r>
              <w:t>Código</w:t>
            </w:r>
            <w:r w:rsidR="009E0416">
              <w:t>:</w:t>
            </w:r>
          </w:p>
        </w:tc>
        <w:tc>
          <w:tcPr>
            <w:tcW w:w="6969" w:type="dxa"/>
          </w:tcPr>
          <w:p w14:paraId="0FF48B00" w14:textId="1B613059" w:rsidR="009E0416" w:rsidRDefault="009E0416" w:rsidP="00843E11">
            <w:r>
              <w:t>CU-00</w:t>
            </w:r>
            <w:r w:rsidR="002E16BD">
              <w:t>6</w:t>
            </w:r>
          </w:p>
        </w:tc>
      </w:tr>
      <w:tr w:rsidR="009E0416" w14:paraId="430940AF" w14:textId="77777777" w:rsidTr="00843E11">
        <w:tc>
          <w:tcPr>
            <w:tcW w:w="2547" w:type="dxa"/>
          </w:tcPr>
          <w:p w14:paraId="1786C8A7" w14:textId="77777777" w:rsidR="009E0416" w:rsidRDefault="009E0416" w:rsidP="00843E11">
            <w:r>
              <w:t>Titulo</w:t>
            </w:r>
          </w:p>
        </w:tc>
        <w:tc>
          <w:tcPr>
            <w:tcW w:w="6969" w:type="dxa"/>
          </w:tcPr>
          <w:p w14:paraId="28CC5C9A" w14:textId="0177B86F" w:rsidR="009E0416" w:rsidRDefault="00B77F37" w:rsidP="00843E11">
            <w:r>
              <w:t>Consultar disponibilidad de cupos</w:t>
            </w:r>
          </w:p>
        </w:tc>
      </w:tr>
      <w:tr w:rsidR="009E0416" w14:paraId="0F4F109A" w14:textId="77777777" w:rsidTr="00843E11">
        <w:tc>
          <w:tcPr>
            <w:tcW w:w="2547" w:type="dxa"/>
          </w:tcPr>
          <w:p w14:paraId="55035104" w14:textId="77777777" w:rsidR="009E0416" w:rsidRDefault="009E0416" w:rsidP="00843E11">
            <w:r>
              <w:t>Rol</w:t>
            </w:r>
          </w:p>
        </w:tc>
        <w:tc>
          <w:tcPr>
            <w:tcW w:w="6969" w:type="dxa"/>
          </w:tcPr>
          <w:p w14:paraId="7B47DF51" w14:textId="77777777" w:rsidR="009E0416" w:rsidRDefault="009E0416" w:rsidP="00843E11">
            <w:r>
              <w:t>Administrador</w:t>
            </w:r>
          </w:p>
        </w:tc>
      </w:tr>
      <w:tr w:rsidR="009E0416" w14:paraId="003C1307" w14:textId="77777777" w:rsidTr="00843E11">
        <w:tc>
          <w:tcPr>
            <w:tcW w:w="2547" w:type="dxa"/>
          </w:tcPr>
          <w:p w14:paraId="673CA641" w14:textId="77777777" w:rsidR="009E0416" w:rsidRDefault="009E0416" w:rsidP="00843E11">
            <w:r>
              <w:t>Descripción</w:t>
            </w:r>
          </w:p>
        </w:tc>
        <w:tc>
          <w:tcPr>
            <w:tcW w:w="6969" w:type="dxa"/>
          </w:tcPr>
          <w:p w14:paraId="1CC3024D" w14:textId="0B9ED91C" w:rsidR="009E0416" w:rsidRDefault="00B77F37" w:rsidP="00843E11">
            <w:r>
              <w:t>Realiza la consulta de disponibilidad de cupos con PROMPERÚ</w:t>
            </w:r>
          </w:p>
        </w:tc>
      </w:tr>
      <w:tr w:rsidR="009E0416" w14:paraId="2D9EF4EF" w14:textId="77777777" w:rsidTr="00843E11">
        <w:tc>
          <w:tcPr>
            <w:tcW w:w="9516" w:type="dxa"/>
            <w:gridSpan w:val="2"/>
          </w:tcPr>
          <w:p w14:paraId="1BB298DC" w14:textId="77777777" w:rsidR="009E0416" w:rsidRDefault="009E0416" w:rsidP="00843E11">
            <w:r>
              <w:t>Criterios de Aceptación</w:t>
            </w:r>
          </w:p>
        </w:tc>
      </w:tr>
      <w:tr w:rsidR="009E0416" w14:paraId="4992170C" w14:textId="77777777" w:rsidTr="00843E11">
        <w:tc>
          <w:tcPr>
            <w:tcW w:w="2547" w:type="dxa"/>
          </w:tcPr>
          <w:p w14:paraId="462741DA" w14:textId="77777777" w:rsidR="009E0416" w:rsidRDefault="009E0416" w:rsidP="00843E11">
            <w:r>
              <w:t>Positivo</w:t>
            </w:r>
          </w:p>
        </w:tc>
        <w:tc>
          <w:tcPr>
            <w:tcW w:w="6969" w:type="dxa"/>
          </w:tcPr>
          <w:p w14:paraId="6B16178B" w14:textId="77777777" w:rsidR="009E0416" w:rsidRDefault="009E0416" w:rsidP="00843E11">
            <w:r>
              <w:t>Negativo</w:t>
            </w:r>
          </w:p>
        </w:tc>
      </w:tr>
      <w:tr w:rsidR="00FA67EC" w:rsidRPr="00FA67EC" w14:paraId="032A98B4" w14:textId="77777777" w:rsidTr="00843E11">
        <w:tc>
          <w:tcPr>
            <w:tcW w:w="2547" w:type="dxa"/>
          </w:tcPr>
          <w:p w14:paraId="63E7D121" w14:textId="42D16F90" w:rsidR="009E0416" w:rsidRPr="00FA67EC" w:rsidRDefault="00944BE5" w:rsidP="00843E11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FA67EC">
              <w:t>Cupón</w:t>
            </w:r>
            <w:r w:rsidR="00E87D1B" w:rsidRPr="00FA67EC">
              <w:t xml:space="preserve"> disponible para la fecha seleccionada.</w:t>
            </w:r>
          </w:p>
        </w:tc>
        <w:tc>
          <w:tcPr>
            <w:tcW w:w="6969" w:type="dxa"/>
          </w:tcPr>
          <w:p w14:paraId="341770F6" w14:textId="77777777" w:rsidR="009E0416" w:rsidRPr="00FA67EC" w:rsidRDefault="00E87D1B" w:rsidP="00843E11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FA67EC">
              <w:t>Falla en la conexión con PROMPERÚ</w:t>
            </w:r>
          </w:p>
          <w:p w14:paraId="70FBB3B8" w14:textId="6C0AAEF9" w:rsidR="00E87D1B" w:rsidRPr="00FA67EC" w:rsidRDefault="00E87D1B" w:rsidP="00843E11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FA67EC">
              <w:t>Sin disponibilidad de cupo para la fecha seleccionada.</w:t>
            </w:r>
          </w:p>
        </w:tc>
      </w:tr>
      <w:tr w:rsidR="009E0416" w14:paraId="69287B14" w14:textId="77777777" w:rsidTr="00843E11">
        <w:tc>
          <w:tcPr>
            <w:tcW w:w="2547" w:type="dxa"/>
          </w:tcPr>
          <w:p w14:paraId="1430D270" w14:textId="77777777" w:rsidR="009E0416" w:rsidRDefault="009E0416" w:rsidP="00843E11">
            <w:r>
              <w:t>Prototipo</w:t>
            </w:r>
          </w:p>
        </w:tc>
        <w:tc>
          <w:tcPr>
            <w:tcW w:w="6969" w:type="dxa"/>
          </w:tcPr>
          <w:p w14:paraId="3005CA23" w14:textId="77777777" w:rsidR="009E0416" w:rsidRDefault="009E0416" w:rsidP="00843E11"/>
        </w:tc>
      </w:tr>
      <w:tr w:rsidR="009E0416" w14:paraId="45D6C1CB" w14:textId="77777777" w:rsidTr="00843E11">
        <w:tc>
          <w:tcPr>
            <w:tcW w:w="9516" w:type="dxa"/>
            <w:gridSpan w:val="2"/>
          </w:tcPr>
          <w:p w14:paraId="51068A5A" w14:textId="77777777" w:rsidR="009E0416" w:rsidRDefault="009E0416" w:rsidP="00843E11">
            <w:pPr>
              <w:jc w:val="center"/>
            </w:pPr>
          </w:p>
          <w:p w14:paraId="02F6819B" w14:textId="64562C59" w:rsidR="009E0416" w:rsidRDefault="00B77F37" w:rsidP="00843E11">
            <w:pPr>
              <w:jc w:val="center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8F03888" wp14:editId="12B5B052">
                  <wp:extent cx="6049010" cy="4243070"/>
                  <wp:effectExtent l="0" t="0" r="8890" b="508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424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907D2B" w14:textId="01955AAF" w:rsidR="003849BB" w:rsidRDefault="003849BB" w:rsidP="00CC6A45"/>
    <w:p w14:paraId="59C4A1E5" w14:textId="77777777" w:rsidR="00D41AE9" w:rsidRDefault="00D41AE9" w:rsidP="00CC6A45"/>
    <w:p w14:paraId="737B93EA" w14:textId="7A76B963" w:rsidR="002F0D97" w:rsidRPr="009B1CE5" w:rsidRDefault="002F0D97" w:rsidP="009B1CE5">
      <w:pPr>
        <w:pStyle w:val="Ttulo1"/>
        <w:numPr>
          <w:ilvl w:val="1"/>
          <w:numId w:val="1"/>
        </w:numPr>
        <w:rPr>
          <w:rFonts w:cs="Arial"/>
          <w:sz w:val="24"/>
          <w:szCs w:val="18"/>
        </w:rPr>
      </w:pPr>
      <w:bookmarkStart w:id="17" w:name="_Toc11429360"/>
      <w:r w:rsidRPr="009B1CE5">
        <w:rPr>
          <w:rFonts w:cs="Arial"/>
          <w:sz w:val="24"/>
          <w:szCs w:val="18"/>
        </w:rPr>
        <w:t xml:space="preserve">Arquitectura </w:t>
      </w:r>
      <w:r w:rsidR="00944BE5" w:rsidRPr="009B1CE5">
        <w:rPr>
          <w:rFonts w:cs="Arial"/>
          <w:sz w:val="24"/>
          <w:szCs w:val="18"/>
        </w:rPr>
        <w:t>tecnológica</w:t>
      </w:r>
      <w:bookmarkEnd w:id="17"/>
    </w:p>
    <w:p w14:paraId="37D71773" w14:textId="77777777" w:rsidR="00B14B7B" w:rsidRDefault="00B14B7B" w:rsidP="00CC6A45"/>
    <w:p w14:paraId="23294951" w14:textId="658D887A" w:rsidR="000742AE" w:rsidRDefault="000742AE" w:rsidP="00CC6A45"/>
    <w:p w14:paraId="751DC1D6" w14:textId="3706BB39" w:rsidR="00C76C69" w:rsidRDefault="00C76C69" w:rsidP="00CC6A45"/>
    <w:p w14:paraId="1849404B" w14:textId="35A8B939" w:rsidR="00C76C69" w:rsidRDefault="00C76C69" w:rsidP="00CC6A45"/>
    <w:p w14:paraId="24D6A22A" w14:textId="3A1B9A9E" w:rsidR="00C76C69" w:rsidRDefault="00C76C69" w:rsidP="00CC6A45"/>
    <w:p w14:paraId="500761EF" w14:textId="4644F30D" w:rsidR="009E0416" w:rsidRDefault="009E0416" w:rsidP="00CC6A45"/>
    <w:p w14:paraId="5E2D22C5" w14:textId="77777777" w:rsidR="009E0416" w:rsidRDefault="009E0416" w:rsidP="00CC6A45"/>
    <w:p w14:paraId="1ED36496" w14:textId="6435F90D" w:rsidR="00CC6A45" w:rsidRPr="009B1CE5" w:rsidRDefault="008659F3" w:rsidP="00CC6A45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8" w:name="_Toc11429361"/>
      <w:r w:rsidRPr="009B1CE5">
        <w:rPr>
          <w:rFonts w:cs="Arial"/>
          <w:sz w:val="24"/>
          <w:szCs w:val="18"/>
        </w:rPr>
        <w:t>Desarrollo del Sistema</w:t>
      </w:r>
      <w:bookmarkEnd w:id="18"/>
    </w:p>
    <w:p w14:paraId="05A04A42" w14:textId="714D73FB" w:rsidR="00B95C9E" w:rsidRDefault="00B95C9E" w:rsidP="00B95C9E"/>
    <w:p w14:paraId="43675241" w14:textId="6DCB5B02" w:rsidR="00B95C9E" w:rsidRDefault="00B95C9E" w:rsidP="00B95C9E"/>
    <w:p w14:paraId="2D6F3BF0" w14:textId="47A2D5B9" w:rsidR="00B95C9E" w:rsidRPr="009B1CE5" w:rsidRDefault="00B95C9E" w:rsidP="007955EE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9" w:name="_Toc11429362"/>
      <w:r w:rsidRPr="009B1CE5">
        <w:rPr>
          <w:rFonts w:cs="Arial"/>
          <w:sz w:val="24"/>
          <w:szCs w:val="18"/>
        </w:rPr>
        <w:t>Conclusiones</w:t>
      </w:r>
      <w:bookmarkEnd w:id="19"/>
    </w:p>
    <w:p w14:paraId="4CEDF52B" w14:textId="5FE36017" w:rsidR="007955EE" w:rsidRDefault="007955EE" w:rsidP="00B95C9E"/>
    <w:p w14:paraId="30EA3AA8" w14:textId="77777777" w:rsidR="007955EE" w:rsidRPr="00B95C9E" w:rsidRDefault="007955EE" w:rsidP="00B95C9E"/>
    <w:p w14:paraId="5379C260" w14:textId="7E9ADBD5" w:rsidR="008F00E8" w:rsidRDefault="008F00E8" w:rsidP="008F00E8">
      <w:pPr>
        <w:spacing w:line="360" w:lineRule="auto"/>
        <w:rPr>
          <w:rFonts w:cs="Arial"/>
          <w:sz w:val="20"/>
          <w:lang w:val="es-CO"/>
        </w:rPr>
      </w:pPr>
    </w:p>
    <w:sectPr w:rsidR="008F00E8" w:rsidSect="0059424C">
      <w:pgSz w:w="11907" w:h="16840" w:code="9"/>
      <w:pgMar w:top="1134" w:right="1134" w:bottom="1134" w:left="1247" w:header="680" w:footer="17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46C9D4" w14:textId="77777777" w:rsidR="00207148" w:rsidRDefault="00207148">
      <w:r>
        <w:separator/>
      </w:r>
    </w:p>
  </w:endnote>
  <w:endnote w:type="continuationSeparator" w:id="0">
    <w:p w14:paraId="24A9F962" w14:textId="77777777" w:rsidR="00207148" w:rsidRDefault="002071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593F82" w14:textId="77777777" w:rsidR="00207148" w:rsidRDefault="00207148">
      <w:r>
        <w:separator/>
      </w:r>
    </w:p>
  </w:footnote>
  <w:footnote w:type="continuationSeparator" w:id="0">
    <w:p w14:paraId="1B04C13B" w14:textId="77777777" w:rsidR="00207148" w:rsidRDefault="002071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933565"/>
    <w:multiLevelType w:val="hybridMultilevel"/>
    <w:tmpl w:val="1FA8D71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81527"/>
    <w:multiLevelType w:val="multilevel"/>
    <w:tmpl w:val="AD16A51A"/>
    <w:lvl w:ilvl="0">
      <w:start w:val="1"/>
      <w:numFmt w:val="decimal"/>
      <w:pStyle w:val="Ttulo1"/>
      <w:lvlText w:val="%1."/>
      <w:lvlJc w:val="left"/>
      <w:pPr>
        <w:tabs>
          <w:tab w:val="num" w:pos="6881"/>
        </w:tabs>
        <w:ind w:left="6881" w:hanging="360"/>
      </w:pPr>
      <w:rPr>
        <w:rFonts w:ascii="Verdana" w:hAnsi="Verdana" w:hint="default"/>
        <w:sz w:val="24"/>
        <w:szCs w:val="18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6A142B9"/>
    <w:multiLevelType w:val="hybridMultilevel"/>
    <w:tmpl w:val="CB0414F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18581C"/>
    <w:multiLevelType w:val="hybridMultilevel"/>
    <w:tmpl w:val="F9D8861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6F4F07"/>
    <w:multiLevelType w:val="hybridMultilevel"/>
    <w:tmpl w:val="BA165E4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085817"/>
    <w:multiLevelType w:val="hybridMultilevel"/>
    <w:tmpl w:val="6686A5F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951E86"/>
    <w:multiLevelType w:val="hybridMultilevel"/>
    <w:tmpl w:val="66402D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D71451"/>
    <w:multiLevelType w:val="hybridMultilevel"/>
    <w:tmpl w:val="3FA627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174EDB"/>
    <w:multiLevelType w:val="hybridMultilevel"/>
    <w:tmpl w:val="6B2003D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4563AC"/>
    <w:multiLevelType w:val="hybridMultilevel"/>
    <w:tmpl w:val="0DF01E8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5D235A"/>
    <w:multiLevelType w:val="hybridMultilevel"/>
    <w:tmpl w:val="B7FE048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664FB2"/>
    <w:multiLevelType w:val="hybridMultilevel"/>
    <w:tmpl w:val="54FA55B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2A7749"/>
    <w:multiLevelType w:val="hybridMultilevel"/>
    <w:tmpl w:val="05BEB0B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1"/>
  </w:num>
  <w:num w:numId="4">
    <w:abstractNumId w:val="6"/>
  </w:num>
  <w:num w:numId="5">
    <w:abstractNumId w:val="12"/>
  </w:num>
  <w:num w:numId="6">
    <w:abstractNumId w:val="1"/>
  </w:num>
  <w:num w:numId="7">
    <w:abstractNumId w:val="1"/>
  </w:num>
  <w:num w:numId="8">
    <w:abstractNumId w:val="7"/>
  </w:num>
  <w:num w:numId="9">
    <w:abstractNumId w:val="1"/>
  </w:num>
  <w:num w:numId="10">
    <w:abstractNumId w:val="2"/>
  </w:num>
  <w:num w:numId="11">
    <w:abstractNumId w:val="9"/>
  </w:num>
  <w:num w:numId="12">
    <w:abstractNumId w:val="1"/>
  </w:num>
  <w:num w:numId="13">
    <w:abstractNumId w:val="0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3"/>
  </w:num>
  <w:num w:numId="30">
    <w:abstractNumId w:val="5"/>
  </w:num>
  <w:num w:numId="31">
    <w:abstractNumId w:val="11"/>
  </w:num>
  <w:num w:numId="32">
    <w:abstractNumId w:val="8"/>
  </w:num>
  <w:num w:numId="33">
    <w:abstractNumId w:val="4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embedSystemFonts/>
  <w:hideSpelling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576"/>
    <w:rsid w:val="00000275"/>
    <w:rsid w:val="000005DC"/>
    <w:rsid w:val="00000ACC"/>
    <w:rsid w:val="000025FF"/>
    <w:rsid w:val="00002B86"/>
    <w:rsid w:val="00002BF4"/>
    <w:rsid w:val="0000390D"/>
    <w:rsid w:val="00003BFA"/>
    <w:rsid w:val="00003EC7"/>
    <w:rsid w:val="0000408A"/>
    <w:rsid w:val="00005BBF"/>
    <w:rsid w:val="00006091"/>
    <w:rsid w:val="00006B4B"/>
    <w:rsid w:val="00006F75"/>
    <w:rsid w:val="00007A37"/>
    <w:rsid w:val="00007D57"/>
    <w:rsid w:val="000109C2"/>
    <w:rsid w:val="0001181D"/>
    <w:rsid w:val="00011EE2"/>
    <w:rsid w:val="000120C4"/>
    <w:rsid w:val="00012445"/>
    <w:rsid w:val="00012473"/>
    <w:rsid w:val="000124B1"/>
    <w:rsid w:val="00012B52"/>
    <w:rsid w:val="00012F1C"/>
    <w:rsid w:val="00013050"/>
    <w:rsid w:val="00013FED"/>
    <w:rsid w:val="00014BC3"/>
    <w:rsid w:val="0001515B"/>
    <w:rsid w:val="00015621"/>
    <w:rsid w:val="00015714"/>
    <w:rsid w:val="00015A19"/>
    <w:rsid w:val="00015CE7"/>
    <w:rsid w:val="00015FB7"/>
    <w:rsid w:val="000167B7"/>
    <w:rsid w:val="00020580"/>
    <w:rsid w:val="000205EE"/>
    <w:rsid w:val="00020E66"/>
    <w:rsid w:val="000210A7"/>
    <w:rsid w:val="00021C6E"/>
    <w:rsid w:val="00022197"/>
    <w:rsid w:val="00022C97"/>
    <w:rsid w:val="000236DD"/>
    <w:rsid w:val="0002413F"/>
    <w:rsid w:val="00024BB4"/>
    <w:rsid w:val="000257A1"/>
    <w:rsid w:val="000268BB"/>
    <w:rsid w:val="000271A2"/>
    <w:rsid w:val="0002795E"/>
    <w:rsid w:val="00027EC2"/>
    <w:rsid w:val="00031E38"/>
    <w:rsid w:val="00031FD4"/>
    <w:rsid w:val="00032896"/>
    <w:rsid w:val="0003330F"/>
    <w:rsid w:val="0003370D"/>
    <w:rsid w:val="00033718"/>
    <w:rsid w:val="00034001"/>
    <w:rsid w:val="0003415A"/>
    <w:rsid w:val="000342D5"/>
    <w:rsid w:val="000353CD"/>
    <w:rsid w:val="000355B9"/>
    <w:rsid w:val="00035F83"/>
    <w:rsid w:val="00036548"/>
    <w:rsid w:val="00036767"/>
    <w:rsid w:val="0003745F"/>
    <w:rsid w:val="00037D66"/>
    <w:rsid w:val="000430BB"/>
    <w:rsid w:val="0004411A"/>
    <w:rsid w:val="000447F7"/>
    <w:rsid w:val="000451CC"/>
    <w:rsid w:val="000455B2"/>
    <w:rsid w:val="000456C1"/>
    <w:rsid w:val="00045A5D"/>
    <w:rsid w:val="000505CB"/>
    <w:rsid w:val="0005067D"/>
    <w:rsid w:val="00050AB2"/>
    <w:rsid w:val="00051494"/>
    <w:rsid w:val="00052058"/>
    <w:rsid w:val="000523A4"/>
    <w:rsid w:val="00052BB1"/>
    <w:rsid w:val="000547C9"/>
    <w:rsid w:val="00055653"/>
    <w:rsid w:val="00055971"/>
    <w:rsid w:val="000559EC"/>
    <w:rsid w:val="00055AE4"/>
    <w:rsid w:val="00055AFD"/>
    <w:rsid w:val="00055D26"/>
    <w:rsid w:val="00056A76"/>
    <w:rsid w:val="0005763B"/>
    <w:rsid w:val="00060235"/>
    <w:rsid w:val="0006023A"/>
    <w:rsid w:val="00060B7A"/>
    <w:rsid w:val="00061B02"/>
    <w:rsid w:val="00062415"/>
    <w:rsid w:val="0006260E"/>
    <w:rsid w:val="00062650"/>
    <w:rsid w:val="00062752"/>
    <w:rsid w:val="000633ED"/>
    <w:rsid w:val="00063CAA"/>
    <w:rsid w:val="00064C23"/>
    <w:rsid w:val="0006513F"/>
    <w:rsid w:val="00065452"/>
    <w:rsid w:val="00067AD0"/>
    <w:rsid w:val="000703FC"/>
    <w:rsid w:val="0007118D"/>
    <w:rsid w:val="000713E5"/>
    <w:rsid w:val="00072955"/>
    <w:rsid w:val="000729FA"/>
    <w:rsid w:val="00072A39"/>
    <w:rsid w:val="000735D3"/>
    <w:rsid w:val="00073C5D"/>
    <w:rsid w:val="00073E8B"/>
    <w:rsid w:val="000742AE"/>
    <w:rsid w:val="00074C4F"/>
    <w:rsid w:val="00074CF0"/>
    <w:rsid w:val="00074E37"/>
    <w:rsid w:val="00074F07"/>
    <w:rsid w:val="000753F9"/>
    <w:rsid w:val="00075687"/>
    <w:rsid w:val="00075DB6"/>
    <w:rsid w:val="00075FDB"/>
    <w:rsid w:val="000775BC"/>
    <w:rsid w:val="00077620"/>
    <w:rsid w:val="00080718"/>
    <w:rsid w:val="000822A6"/>
    <w:rsid w:val="00083E50"/>
    <w:rsid w:val="000840BB"/>
    <w:rsid w:val="00086235"/>
    <w:rsid w:val="00086BDA"/>
    <w:rsid w:val="0008743B"/>
    <w:rsid w:val="0008771B"/>
    <w:rsid w:val="00087B66"/>
    <w:rsid w:val="00091BA2"/>
    <w:rsid w:val="00091FDB"/>
    <w:rsid w:val="000926BF"/>
    <w:rsid w:val="000944A7"/>
    <w:rsid w:val="00094A7E"/>
    <w:rsid w:val="000954ED"/>
    <w:rsid w:val="00096B95"/>
    <w:rsid w:val="00097061"/>
    <w:rsid w:val="000A0DD1"/>
    <w:rsid w:val="000A2103"/>
    <w:rsid w:val="000A2A10"/>
    <w:rsid w:val="000A3988"/>
    <w:rsid w:val="000A45B4"/>
    <w:rsid w:val="000A48F0"/>
    <w:rsid w:val="000A497A"/>
    <w:rsid w:val="000A5A49"/>
    <w:rsid w:val="000A6AF0"/>
    <w:rsid w:val="000A6C3F"/>
    <w:rsid w:val="000B152C"/>
    <w:rsid w:val="000B16BC"/>
    <w:rsid w:val="000B1C8C"/>
    <w:rsid w:val="000B217D"/>
    <w:rsid w:val="000B3919"/>
    <w:rsid w:val="000B396C"/>
    <w:rsid w:val="000B4DDE"/>
    <w:rsid w:val="000B62E3"/>
    <w:rsid w:val="000B6FF0"/>
    <w:rsid w:val="000B79A8"/>
    <w:rsid w:val="000C075B"/>
    <w:rsid w:val="000C088A"/>
    <w:rsid w:val="000C0BC3"/>
    <w:rsid w:val="000C18A2"/>
    <w:rsid w:val="000C2108"/>
    <w:rsid w:val="000C238B"/>
    <w:rsid w:val="000C2512"/>
    <w:rsid w:val="000C360B"/>
    <w:rsid w:val="000C395D"/>
    <w:rsid w:val="000C3B41"/>
    <w:rsid w:val="000C3F1B"/>
    <w:rsid w:val="000C6E92"/>
    <w:rsid w:val="000C72A0"/>
    <w:rsid w:val="000D20F3"/>
    <w:rsid w:val="000D2998"/>
    <w:rsid w:val="000D2A13"/>
    <w:rsid w:val="000D2E14"/>
    <w:rsid w:val="000D2EA4"/>
    <w:rsid w:val="000D3E6E"/>
    <w:rsid w:val="000D6A83"/>
    <w:rsid w:val="000D7B58"/>
    <w:rsid w:val="000E0DFF"/>
    <w:rsid w:val="000E1002"/>
    <w:rsid w:val="000E18FB"/>
    <w:rsid w:val="000E223E"/>
    <w:rsid w:val="000E225C"/>
    <w:rsid w:val="000E2866"/>
    <w:rsid w:val="000E33F4"/>
    <w:rsid w:val="000E3AB7"/>
    <w:rsid w:val="000E40D0"/>
    <w:rsid w:val="000E4AF4"/>
    <w:rsid w:val="000E5830"/>
    <w:rsid w:val="000E5D36"/>
    <w:rsid w:val="000E6243"/>
    <w:rsid w:val="000E739A"/>
    <w:rsid w:val="000F10DC"/>
    <w:rsid w:val="000F12B6"/>
    <w:rsid w:val="000F2376"/>
    <w:rsid w:val="000F2613"/>
    <w:rsid w:val="000F3DA2"/>
    <w:rsid w:val="000F4766"/>
    <w:rsid w:val="000F4A39"/>
    <w:rsid w:val="000F5EE4"/>
    <w:rsid w:val="000F6853"/>
    <w:rsid w:val="000F699B"/>
    <w:rsid w:val="000F6A08"/>
    <w:rsid w:val="001004DF"/>
    <w:rsid w:val="001033B2"/>
    <w:rsid w:val="00103AD1"/>
    <w:rsid w:val="001044F4"/>
    <w:rsid w:val="0010578B"/>
    <w:rsid w:val="001058CC"/>
    <w:rsid w:val="00105CFD"/>
    <w:rsid w:val="00106D08"/>
    <w:rsid w:val="0010718F"/>
    <w:rsid w:val="0010777E"/>
    <w:rsid w:val="0011066C"/>
    <w:rsid w:val="00110B30"/>
    <w:rsid w:val="00110B31"/>
    <w:rsid w:val="00110C65"/>
    <w:rsid w:val="00110FB8"/>
    <w:rsid w:val="0011136E"/>
    <w:rsid w:val="0011244F"/>
    <w:rsid w:val="00112D88"/>
    <w:rsid w:val="00112FBE"/>
    <w:rsid w:val="00114063"/>
    <w:rsid w:val="00115A10"/>
    <w:rsid w:val="0011651C"/>
    <w:rsid w:val="001171DF"/>
    <w:rsid w:val="00117434"/>
    <w:rsid w:val="0011764B"/>
    <w:rsid w:val="001213FA"/>
    <w:rsid w:val="00121793"/>
    <w:rsid w:val="001228BD"/>
    <w:rsid w:val="00123A55"/>
    <w:rsid w:val="0012438C"/>
    <w:rsid w:val="001249A3"/>
    <w:rsid w:val="0012687F"/>
    <w:rsid w:val="00126943"/>
    <w:rsid w:val="00126C6A"/>
    <w:rsid w:val="00127BC9"/>
    <w:rsid w:val="00127D5D"/>
    <w:rsid w:val="001300F9"/>
    <w:rsid w:val="001316B9"/>
    <w:rsid w:val="00132305"/>
    <w:rsid w:val="0013282A"/>
    <w:rsid w:val="00133935"/>
    <w:rsid w:val="00134137"/>
    <w:rsid w:val="0013497E"/>
    <w:rsid w:val="00134A1E"/>
    <w:rsid w:val="00135CB4"/>
    <w:rsid w:val="001363B6"/>
    <w:rsid w:val="001373B6"/>
    <w:rsid w:val="0013787B"/>
    <w:rsid w:val="00137C8F"/>
    <w:rsid w:val="00140783"/>
    <w:rsid w:val="001428AA"/>
    <w:rsid w:val="001428BA"/>
    <w:rsid w:val="001433E0"/>
    <w:rsid w:val="001443BC"/>
    <w:rsid w:val="00145077"/>
    <w:rsid w:val="0014544B"/>
    <w:rsid w:val="0014769D"/>
    <w:rsid w:val="00147A13"/>
    <w:rsid w:val="00147C8A"/>
    <w:rsid w:val="00150FF4"/>
    <w:rsid w:val="001512EB"/>
    <w:rsid w:val="00151766"/>
    <w:rsid w:val="00151C9C"/>
    <w:rsid w:val="00152815"/>
    <w:rsid w:val="0015284B"/>
    <w:rsid w:val="00152A45"/>
    <w:rsid w:val="001530E0"/>
    <w:rsid w:val="0015325D"/>
    <w:rsid w:val="00155F88"/>
    <w:rsid w:val="00156272"/>
    <w:rsid w:val="00156475"/>
    <w:rsid w:val="001566F7"/>
    <w:rsid w:val="00156A9D"/>
    <w:rsid w:val="001603DA"/>
    <w:rsid w:val="00160F00"/>
    <w:rsid w:val="00160F24"/>
    <w:rsid w:val="00161045"/>
    <w:rsid w:val="00163A15"/>
    <w:rsid w:val="0016568F"/>
    <w:rsid w:val="00165D75"/>
    <w:rsid w:val="00167286"/>
    <w:rsid w:val="001706E5"/>
    <w:rsid w:val="00170C50"/>
    <w:rsid w:val="001721EA"/>
    <w:rsid w:val="00172836"/>
    <w:rsid w:val="001729D8"/>
    <w:rsid w:val="00172A89"/>
    <w:rsid w:val="00173244"/>
    <w:rsid w:val="0017363F"/>
    <w:rsid w:val="001756DE"/>
    <w:rsid w:val="001759E7"/>
    <w:rsid w:val="00175A59"/>
    <w:rsid w:val="001769D6"/>
    <w:rsid w:val="00176BCE"/>
    <w:rsid w:val="001805EC"/>
    <w:rsid w:val="00180CD8"/>
    <w:rsid w:val="00180DB2"/>
    <w:rsid w:val="00181022"/>
    <w:rsid w:val="00183AB0"/>
    <w:rsid w:val="00184203"/>
    <w:rsid w:val="00184A2C"/>
    <w:rsid w:val="001850BE"/>
    <w:rsid w:val="0018534F"/>
    <w:rsid w:val="001862B1"/>
    <w:rsid w:val="00186898"/>
    <w:rsid w:val="00186D89"/>
    <w:rsid w:val="0018703E"/>
    <w:rsid w:val="001874A6"/>
    <w:rsid w:val="00187F25"/>
    <w:rsid w:val="001904EA"/>
    <w:rsid w:val="00190659"/>
    <w:rsid w:val="00190CC7"/>
    <w:rsid w:val="00190DE1"/>
    <w:rsid w:val="00192C1A"/>
    <w:rsid w:val="00193AA2"/>
    <w:rsid w:val="001949A0"/>
    <w:rsid w:val="00194DAD"/>
    <w:rsid w:val="00195018"/>
    <w:rsid w:val="00195CC7"/>
    <w:rsid w:val="00196B89"/>
    <w:rsid w:val="00196DAA"/>
    <w:rsid w:val="001A1C4A"/>
    <w:rsid w:val="001A2440"/>
    <w:rsid w:val="001A4F57"/>
    <w:rsid w:val="001A5B75"/>
    <w:rsid w:val="001A5E89"/>
    <w:rsid w:val="001A702F"/>
    <w:rsid w:val="001B238B"/>
    <w:rsid w:val="001B24DC"/>
    <w:rsid w:val="001B3302"/>
    <w:rsid w:val="001B42AA"/>
    <w:rsid w:val="001B4753"/>
    <w:rsid w:val="001B61AA"/>
    <w:rsid w:val="001B7994"/>
    <w:rsid w:val="001C0C6B"/>
    <w:rsid w:val="001C0E4A"/>
    <w:rsid w:val="001C1F6F"/>
    <w:rsid w:val="001C5B99"/>
    <w:rsid w:val="001C6108"/>
    <w:rsid w:val="001C671E"/>
    <w:rsid w:val="001C6CB4"/>
    <w:rsid w:val="001C7CAF"/>
    <w:rsid w:val="001D016F"/>
    <w:rsid w:val="001D1867"/>
    <w:rsid w:val="001D432C"/>
    <w:rsid w:val="001D482F"/>
    <w:rsid w:val="001D4A3B"/>
    <w:rsid w:val="001D4D3A"/>
    <w:rsid w:val="001D55A5"/>
    <w:rsid w:val="001D6E23"/>
    <w:rsid w:val="001D7F87"/>
    <w:rsid w:val="001E03B8"/>
    <w:rsid w:val="001E0D5A"/>
    <w:rsid w:val="001E5183"/>
    <w:rsid w:val="001E72A3"/>
    <w:rsid w:val="001E7543"/>
    <w:rsid w:val="001E79EC"/>
    <w:rsid w:val="001F1968"/>
    <w:rsid w:val="001F2040"/>
    <w:rsid w:val="001F3902"/>
    <w:rsid w:val="001F4774"/>
    <w:rsid w:val="001F5CF1"/>
    <w:rsid w:val="001F6856"/>
    <w:rsid w:val="001F68D4"/>
    <w:rsid w:val="001F6D9F"/>
    <w:rsid w:val="0020001B"/>
    <w:rsid w:val="00200665"/>
    <w:rsid w:val="0020106E"/>
    <w:rsid w:val="002018EC"/>
    <w:rsid w:val="00201FFE"/>
    <w:rsid w:val="00202877"/>
    <w:rsid w:val="00203246"/>
    <w:rsid w:val="00203B96"/>
    <w:rsid w:val="00205F6F"/>
    <w:rsid w:val="00207148"/>
    <w:rsid w:val="0020747E"/>
    <w:rsid w:val="002076F1"/>
    <w:rsid w:val="002104D4"/>
    <w:rsid w:val="00210999"/>
    <w:rsid w:val="0021708E"/>
    <w:rsid w:val="002173D6"/>
    <w:rsid w:val="00220548"/>
    <w:rsid w:val="0022079B"/>
    <w:rsid w:val="00220A9F"/>
    <w:rsid w:val="00221DE1"/>
    <w:rsid w:val="00222B0B"/>
    <w:rsid w:val="002232AD"/>
    <w:rsid w:val="002239FD"/>
    <w:rsid w:val="002240F6"/>
    <w:rsid w:val="002243B9"/>
    <w:rsid w:val="00224402"/>
    <w:rsid w:val="00226C1F"/>
    <w:rsid w:val="00227076"/>
    <w:rsid w:val="00230158"/>
    <w:rsid w:val="0023226C"/>
    <w:rsid w:val="00233B3B"/>
    <w:rsid w:val="00233EEF"/>
    <w:rsid w:val="00234405"/>
    <w:rsid w:val="002345A3"/>
    <w:rsid w:val="00234B28"/>
    <w:rsid w:val="002364CE"/>
    <w:rsid w:val="00236519"/>
    <w:rsid w:val="00236D8F"/>
    <w:rsid w:val="00240B20"/>
    <w:rsid w:val="00240F6C"/>
    <w:rsid w:val="00241760"/>
    <w:rsid w:val="0024199D"/>
    <w:rsid w:val="002423E8"/>
    <w:rsid w:val="002500E9"/>
    <w:rsid w:val="002512A5"/>
    <w:rsid w:val="0025179E"/>
    <w:rsid w:val="0025217F"/>
    <w:rsid w:val="00253956"/>
    <w:rsid w:val="00253E75"/>
    <w:rsid w:val="002546F3"/>
    <w:rsid w:val="00254930"/>
    <w:rsid w:val="00254B06"/>
    <w:rsid w:val="00255406"/>
    <w:rsid w:val="0025558B"/>
    <w:rsid w:val="00255E03"/>
    <w:rsid w:val="00256BF9"/>
    <w:rsid w:val="00257485"/>
    <w:rsid w:val="00260B29"/>
    <w:rsid w:val="00260F0C"/>
    <w:rsid w:val="002618F7"/>
    <w:rsid w:val="002623B1"/>
    <w:rsid w:val="00262E76"/>
    <w:rsid w:val="00263000"/>
    <w:rsid w:val="002635BA"/>
    <w:rsid w:val="002637C5"/>
    <w:rsid w:val="002642E4"/>
    <w:rsid w:val="00265DE6"/>
    <w:rsid w:val="00266113"/>
    <w:rsid w:val="00267159"/>
    <w:rsid w:val="0026766B"/>
    <w:rsid w:val="00271022"/>
    <w:rsid w:val="00271625"/>
    <w:rsid w:val="00273856"/>
    <w:rsid w:val="00273FD9"/>
    <w:rsid w:val="00275F50"/>
    <w:rsid w:val="00277207"/>
    <w:rsid w:val="00280016"/>
    <w:rsid w:val="0028043F"/>
    <w:rsid w:val="00280F52"/>
    <w:rsid w:val="002811CE"/>
    <w:rsid w:val="002815D4"/>
    <w:rsid w:val="002828E3"/>
    <w:rsid w:val="00283B67"/>
    <w:rsid w:val="002841E5"/>
    <w:rsid w:val="00284D59"/>
    <w:rsid w:val="00285BB3"/>
    <w:rsid w:val="0028644F"/>
    <w:rsid w:val="00286DBA"/>
    <w:rsid w:val="002871C7"/>
    <w:rsid w:val="002904A1"/>
    <w:rsid w:val="00290663"/>
    <w:rsid w:val="00291C65"/>
    <w:rsid w:val="0029232D"/>
    <w:rsid w:val="00292500"/>
    <w:rsid w:val="002932CF"/>
    <w:rsid w:val="0029595B"/>
    <w:rsid w:val="00296CB0"/>
    <w:rsid w:val="002A0547"/>
    <w:rsid w:val="002A0950"/>
    <w:rsid w:val="002A0CAA"/>
    <w:rsid w:val="002A1306"/>
    <w:rsid w:val="002A14F9"/>
    <w:rsid w:val="002A1576"/>
    <w:rsid w:val="002A17FD"/>
    <w:rsid w:val="002A1A46"/>
    <w:rsid w:val="002A25E0"/>
    <w:rsid w:val="002A3529"/>
    <w:rsid w:val="002A537B"/>
    <w:rsid w:val="002A5E85"/>
    <w:rsid w:val="002A6A03"/>
    <w:rsid w:val="002A6BAC"/>
    <w:rsid w:val="002B02DD"/>
    <w:rsid w:val="002B2320"/>
    <w:rsid w:val="002B333A"/>
    <w:rsid w:val="002B3F9E"/>
    <w:rsid w:val="002B65BD"/>
    <w:rsid w:val="002B6F56"/>
    <w:rsid w:val="002B7D97"/>
    <w:rsid w:val="002C119C"/>
    <w:rsid w:val="002C1E55"/>
    <w:rsid w:val="002C2257"/>
    <w:rsid w:val="002C22AD"/>
    <w:rsid w:val="002C2786"/>
    <w:rsid w:val="002C2E5D"/>
    <w:rsid w:val="002C3368"/>
    <w:rsid w:val="002C45EF"/>
    <w:rsid w:val="002C4E2B"/>
    <w:rsid w:val="002D1A62"/>
    <w:rsid w:val="002D1C08"/>
    <w:rsid w:val="002D203C"/>
    <w:rsid w:val="002D376D"/>
    <w:rsid w:val="002D3DFB"/>
    <w:rsid w:val="002D4B0C"/>
    <w:rsid w:val="002D5CC4"/>
    <w:rsid w:val="002D5DA7"/>
    <w:rsid w:val="002D7737"/>
    <w:rsid w:val="002D7D7D"/>
    <w:rsid w:val="002E01F1"/>
    <w:rsid w:val="002E06D7"/>
    <w:rsid w:val="002E0E1B"/>
    <w:rsid w:val="002E1590"/>
    <w:rsid w:val="002E16BD"/>
    <w:rsid w:val="002E2C8F"/>
    <w:rsid w:val="002E42F9"/>
    <w:rsid w:val="002E4519"/>
    <w:rsid w:val="002E488A"/>
    <w:rsid w:val="002E52DA"/>
    <w:rsid w:val="002E7F06"/>
    <w:rsid w:val="002F080C"/>
    <w:rsid w:val="002F0D97"/>
    <w:rsid w:val="002F202B"/>
    <w:rsid w:val="002F233E"/>
    <w:rsid w:val="002F2D1D"/>
    <w:rsid w:val="002F2E23"/>
    <w:rsid w:val="002F4719"/>
    <w:rsid w:val="002F5175"/>
    <w:rsid w:val="002F57EE"/>
    <w:rsid w:val="002F673F"/>
    <w:rsid w:val="002F742C"/>
    <w:rsid w:val="003006C7"/>
    <w:rsid w:val="00300B22"/>
    <w:rsid w:val="00301147"/>
    <w:rsid w:val="00301420"/>
    <w:rsid w:val="00302AC7"/>
    <w:rsid w:val="0030300F"/>
    <w:rsid w:val="00303530"/>
    <w:rsid w:val="00303AD8"/>
    <w:rsid w:val="003043C4"/>
    <w:rsid w:val="003045E7"/>
    <w:rsid w:val="00304E9E"/>
    <w:rsid w:val="003057B9"/>
    <w:rsid w:val="00305D85"/>
    <w:rsid w:val="003062AC"/>
    <w:rsid w:val="0030654C"/>
    <w:rsid w:val="003101D4"/>
    <w:rsid w:val="0031055D"/>
    <w:rsid w:val="00311444"/>
    <w:rsid w:val="003128A2"/>
    <w:rsid w:val="00312900"/>
    <w:rsid w:val="00312B7A"/>
    <w:rsid w:val="00312D3A"/>
    <w:rsid w:val="00312DE9"/>
    <w:rsid w:val="00314882"/>
    <w:rsid w:val="00314B84"/>
    <w:rsid w:val="00314F85"/>
    <w:rsid w:val="003174E1"/>
    <w:rsid w:val="00317660"/>
    <w:rsid w:val="003214E1"/>
    <w:rsid w:val="00321BBD"/>
    <w:rsid w:val="00321EC9"/>
    <w:rsid w:val="003224F0"/>
    <w:rsid w:val="0032319C"/>
    <w:rsid w:val="00323B22"/>
    <w:rsid w:val="0032450D"/>
    <w:rsid w:val="003247CD"/>
    <w:rsid w:val="00324D01"/>
    <w:rsid w:val="00325D83"/>
    <w:rsid w:val="003279FD"/>
    <w:rsid w:val="0033009A"/>
    <w:rsid w:val="003306DA"/>
    <w:rsid w:val="00333C72"/>
    <w:rsid w:val="00333E1A"/>
    <w:rsid w:val="00336E18"/>
    <w:rsid w:val="0034078C"/>
    <w:rsid w:val="00342CCA"/>
    <w:rsid w:val="00343137"/>
    <w:rsid w:val="0034460B"/>
    <w:rsid w:val="00345B92"/>
    <w:rsid w:val="00346CA0"/>
    <w:rsid w:val="0034716F"/>
    <w:rsid w:val="00347DC3"/>
    <w:rsid w:val="003511E3"/>
    <w:rsid w:val="00351C9A"/>
    <w:rsid w:val="003524B0"/>
    <w:rsid w:val="00352874"/>
    <w:rsid w:val="003531F2"/>
    <w:rsid w:val="003539B6"/>
    <w:rsid w:val="00355639"/>
    <w:rsid w:val="0035735E"/>
    <w:rsid w:val="003606DC"/>
    <w:rsid w:val="00360BA2"/>
    <w:rsid w:val="003618D3"/>
    <w:rsid w:val="00362143"/>
    <w:rsid w:val="0036230C"/>
    <w:rsid w:val="003628BC"/>
    <w:rsid w:val="00363170"/>
    <w:rsid w:val="0036347C"/>
    <w:rsid w:val="003658A1"/>
    <w:rsid w:val="00365A77"/>
    <w:rsid w:val="00365D58"/>
    <w:rsid w:val="00366B68"/>
    <w:rsid w:val="003674FC"/>
    <w:rsid w:val="00367DAE"/>
    <w:rsid w:val="003708B1"/>
    <w:rsid w:val="00377303"/>
    <w:rsid w:val="0038156F"/>
    <w:rsid w:val="0038228C"/>
    <w:rsid w:val="00382D2D"/>
    <w:rsid w:val="00383131"/>
    <w:rsid w:val="003834C1"/>
    <w:rsid w:val="0038369D"/>
    <w:rsid w:val="00383BBE"/>
    <w:rsid w:val="00383DA6"/>
    <w:rsid w:val="0038460D"/>
    <w:rsid w:val="0038472B"/>
    <w:rsid w:val="003849BB"/>
    <w:rsid w:val="00384B21"/>
    <w:rsid w:val="0038507B"/>
    <w:rsid w:val="0038649F"/>
    <w:rsid w:val="003867E6"/>
    <w:rsid w:val="00386F41"/>
    <w:rsid w:val="0038762E"/>
    <w:rsid w:val="00387695"/>
    <w:rsid w:val="00390E33"/>
    <w:rsid w:val="0039119D"/>
    <w:rsid w:val="00391CD4"/>
    <w:rsid w:val="003927F1"/>
    <w:rsid w:val="003931F0"/>
    <w:rsid w:val="00394679"/>
    <w:rsid w:val="00394C83"/>
    <w:rsid w:val="00396511"/>
    <w:rsid w:val="00396C3E"/>
    <w:rsid w:val="003A1880"/>
    <w:rsid w:val="003A5AB8"/>
    <w:rsid w:val="003A5AF1"/>
    <w:rsid w:val="003A6117"/>
    <w:rsid w:val="003A74E4"/>
    <w:rsid w:val="003B01F3"/>
    <w:rsid w:val="003B022B"/>
    <w:rsid w:val="003B1370"/>
    <w:rsid w:val="003B17AA"/>
    <w:rsid w:val="003B1C0E"/>
    <w:rsid w:val="003B2040"/>
    <w:rsid w:val="003B28B7"/>
    <w:rsid w:val="003B2E53"/>
    <w:rsid w:val="003B34FD"/>
    <w:rsid w:val="003B4A53"/>
    <w:rsid w:val="003B6893"/>
    <w:rsid w:val="003C020A"/>
    <w:rsid w:val="003C0C32"/>
    <w:rsid w:val="003C0FC8"/>
    <w:rsid w:val="003C1817"/>
    <w:rsid w:val="003C1831"/>
    <w:rsid w:val="003C1E1A"/>
    <w:rsid w:val="003C228C"/>
    <w:rsid w:val="003C2BF1"/>
    <w:rsid w:val="003C3AD0"/>
    <w:rsid w:val="003C3ECB"/>
    <w:rsid w:val="003C4DF2"/>
    <w:rsid w:val="003C51F6"/>
    <w:rsid w:val="003C636A"/>
    <w:rsid w:val="003C6660"/>
    <w:rsid w:val="003C6EA9"/>
    <w:rsid w:val="003D1E4A"/>
    <w:rsid w:val="003D2A2E"/>
    <w:rsid w:val="003D2CC0"/>
    <w:rsid w:val="003D2E41"/>
    <w:rsid w:val="003D340C"/>
    <w:rsid w:val="003D3B43"/>
    <w:rsid w:val="003D559C"/>
    <w:rsid w:val="003D5941"/>
    <w:rsid w:val="003D6511"/>
    <w:rsid w:val="003D68A8"/>
    <w:rsid w:val="003D6CC4"/>
    <w:rsid w:val="003D743E"/>
    <w:rsid w:val="003D77C3"/>
    <w:rsid w:val="003E04D3"/>
    <w:rsid w:val="003E083A"/>
    <w:rsid w:val="003E235E"/>
    <w:rsid w:val="003E3904"/>
    <w:rsid w:val="003E656E"/>
    <w:rsid w:val="003E6C0C"/>
    <w:rsid w:val="003E7305"/>
    <w:rsid w:val="003E7EBA"/>
    <w:rsid w:val="003E7EDB"/>
    <w:rsid w:val="003F1926"/>
    <w:rsid w:val="003F1C7B"/>
    <w:rsid w:val="003F24FC"/>
    <w:rsid w:val="003F3C1F"/>
    <w:rsid w:val="003F3F1F"/>
    <w:rsid w:val="003F6228"/>
    <w:rsid w:val="003F6F7A"/>
    <w:rsid w:val="0040150A"/>
    <w:rsid w:val="0040374C"/>
    <w:rsid w:val="00405575"/>
    <w:rsid w:val="00406921"/>
    <w:rsid w:val="00407A8D"/>
    <w:rsid w:val="00407BB6"/>
    <w:rsid w:val="00410950"/>
    <w:rsid w:val="00412F4F"/>
    <w:rsid w:val="00413185"/>
    <w:rsid w:val="00413BE2"/>
    <w:rsid w:val="00413E1E"/>
    <w:rsid w:val="00414AC4"/>
    <w:rsid w:val="00415033"/>
    <w:rsid w:val="004163D1"/>
    <w:rsid w:val="00416940"/>
    <w:rsid w:val="00416B09"/>
    <w:rsid w:val="00416FDC"/>
    <w:rsid w:val="00417585"/>
    <w:rsid w:val="0041766A"/>
    <w:rsid w:val="00417D16"/>
    <w:rsid w:val="00420D8A"/>
    <w:rsid w:val="004216DC"/>
    <w:rsid w:val="004222AA"/>
    <w:rsid w:val="004231EB"/>
    <w:rsid w:val="00423448"/>
    <w:rsid w:val="00424448"/>
    <w:rsid w:val="0042444E"/>
    <w:rsid w:val="00424CA9"/>
    <w:rsid w:val="00425B0E"/>
    <w:rsid w:val="00425C40"/>
    <w:rsid w:val="00427027"/>
    <w:rsid w:val="0042778A"/>
    <w:rsid w:val="00427ACE"/>
    <w:rsid w:val="004302D5"/>
    <w:rsid w:val="004308D8"/>
    <w:rsid w:val="0043136B"/>
    <w:rsid w:val="00432440"/>
    <w:rsid w:val="004326FE"/>
    <w:rsid w:val="00432D1B"/>
    <w:rsid w:val="00433798"/>
    <w:rsid w:val="00433C0F"/>
    <w:rsid w:val="00433E9E"/>
    <w:rsid w:val="0043455D"/>
    <w:rsid w:val="00434F40"/>
    <w:rsid w:val="004353AD"/>
    <w:rsid w:val="00436378"/>
    <w:rsid w:val="00437666"/>
    <w:rsid w:val="00437E1B"/>
    <w:rsid w:val="00440C83"/>
    <w:rsid w:val="00440FF8"/>
    <w:rsid w:val="0044195B"/>
    <w:rsid w:val="004422D0"/>
    <w:rsid w:val="00443B31"/>
    <w:rsid w:val="00443C82"/>
    <w:rsid w:val="0044417B"/>
    <w:rsid w:val="004441FF"/>
    <w:rsid w:val="00444646"/>
    <w:rsid w:val="0044580C"/>
    <w:rsid w:val="004466D3"/>
    <w:rsid w:val="00446F68"/>
    <w:rsid w:val="00447416"/>
    <w:rsid w:val="00450001"/>
    <w:rsid w:val="004511CF"/>
    <w:rsid w:val="00451966"/>
    <w:rsid w:val="00451DD9"/>
    <w:rsid w:val="00452896"/>
    <w:rsid w:val="0045368A"/>
    <w:rsid w:val="004538C5"/>
    <w:rsid w:val="00454FE6"/>
    <w:rsid w:val="00455210"/>
    <w:rsid w:val="0045561C"/>
    <w:rsid w:val="004556D9"/>
    <w:rsid w:val="00455907"/>
    <w:rsid w:val="00455B51"/>
    <w:rsid w:val="00455D89"/>
    <w:rsid w:val="004562B6"/>
    <w:rsid w:val="00456446"/>
    <w:rsid w:val="00456869"/>
    <w:rsid w:val="00456CE1"/>
    <w:rsid w:val="0045723E"/>
    <w:rsid w:val="00457D9B"/>
    <w:rsid w:val="00460E43"/>
    <w:rsid w:val="00460EB4"/>
    <w:rsid w:val="00461961"/>
    <w:rsid w:val="00461BDB"/>
    <w:rsid w:val="00461EC4"/>
    <w:rsid w:val="0046209F"/>
    <w:rsid w:val="00462DEF"/>
    <w:rsid w:val="0046404D"/>
    <w:rsid w:val="00465118"/>
    <w:rsid w:val="00465626"/>
    <w:rsid w:val="00465F9F"/>
    <w:rsid w:val="00466CD6"/>
    <w:rsid w:val="00471597"/>
    <w:rsid w:val="004723CF"/>
    <w:rsid w:val="00472412"/>
    <w:rsid w:val="0047263F"/>
    <w:rsid w:val="00473275"/>
    <w:rsid w:val="0047564E"/>
    <w:rsid w:val="00475665"/>
    <w:rsid w:val="0047646F"/>
    <w:rsid w:val="004773D7"/>
    <w:rsid w:val="004817D1"/>
    <w:rsid w:val="00483E32"/>
    <w:rsid w:val="004842E3"/>
    <w:rsid w:val="00484A1F"/>
    <w:rsid w:val="00484E07"/>
    <w:rsid w:val="00485338"/>
    <w:rsid w:val="0048763C"/>
    <w:rsid w:val="00487A6F"/>
    <w:rsid w:val="00490488"/>
    <w:rsid w:val="004911E1"/>
    <w:rsid w:val="00491588"/>
    <w:rsid w:val="004950BE"/>
    <w:rsid w:val="004954DB"/>
    <w:rsid w:val="00495ADB"/>
    <w:rsid w:val="004963D4"/>
    <w:rsid w:val="00496556"/>
    <w:rsid w:val="00496EC9"/>
    <w:rsid w:val="00496F30"/>
    <w:rsid w:val="00497B5A"/>
    <w:rsid w:val="00497D13"/>
    <w:rsid w:val="004A0881"/>
    <w:rsid w:val="004A0C21"/>
    <w:rsid w:val="004A1FDE"/>
    <w:rsid w:val="004A20C5"/>
    <w:rsid w:val="004A2693"/>
    <w:rsid w:val="004A3CB1"/>
    <w:rsid w:val="004A4C62"/>
    <w:rsid w:val="004A5319"/>
    <w:rsid w:val="004A7BB8"/>
    <w:rsid w:val="004B0115"/>
    <w:rsid w:val="004B0C79"/>
    <w:rsid w:val="004B1127"/>
    <w:rsid w:val="004B12A1"/>
    <w:rsid w:val="004B2755"/>
    <w:rsid w:val="004B2787"/>
    <w:rsid w:val="004B2C91"/>
    <w:rsid w:val="004B44C8"/>
    <w:rsid w:val="004B505D"/>
    <w:rsid w:val="004B5B10"/>
    <w:rsid w:val="004B6EF6"/>
    <w:rsid w:val="004C0003"/>
    <w:rsid w:val="004C06AB"/>
    <w:rsid w:val="004C06F1"/>
    <w:rsid w:val="004C0BC9"/>
    <w:rsid w:val="004C0EA0"/>
    <w:rsid w:val="004C1708"/>
    <w:rsid w:val="004C1DB3"/>
    <w:rsid w:val="004C1E1E"/>
    <w:rsid w:val="004C29FF"/>
    <w:rsid w:val="004C333A"/>
    <w:rsid w:val="004C349B"/>
    <w:rsid w:val="004C38D9"/>
    <w:rsid w:val="004C38E7"/>
    <w:rsid w:val="004C3994"/>
    <w:rsid w:val="004C4572"/>
    <w:rsid w:val="004C4D4C"/>
    <w:rsid w:val="004C4EAD"/>
    <w:rsid w:val="004C5CBF"/>
    <w:rsid w:val="004C71C7"/>
    <w:rsid w:val="004C7785"/>
    <w:rsid w:val="004C7C23"/>
    <w:rsid w:val="004D0409"/>
    <w:rsid w:val="004D0D77"/>
    <w:rsid w:val="004D183F"/>
    <w:rsid w:val="004D207C"/>
    <w:rsid w:val="004D22EB"/>
    <w:rsid w:val="004D271A"/>
    <w:rsid w:val="004D3F16"/>
    <w:rsid w:val="004D4B5B"/>
    <w:rsid w:val="004D575D"/>
    <w:rsid w:val="004D6947"/>
    <w:rsid w:val="004D6A09"/>
    <w:rsid w:val="004D77D6"/>
    <w:rsid w:val="004D7B91"/>
    <w:rsid w:val="004E073D"/>
    <w:rsid w:val="004E0A44"/>
    <w:rsid w:val="004E0E21"/>
    <w:rsid w:val="004E166E"/>
    <w:rsid w:val="004E1AC8"/>
    <w:rsid w:val="004E243D"/>
    <w:rsid w:val="004E3C5B"/>
    <w:rsid w:val="004F1638"/>
    <w:rsid w:val="004F1B06"/>
    <w:rsid w:val="004F1F6B"/>
    <w:rsid w:val="004F47AB"/>
    <w:rsid w:val="004F494A"/>
    <w:rsid w:val="004F5915"/>
    <w:rsid w:val="004F5E6A"/>
    <w:rsid w:val="004F687E"/>
    <w:rsid w:val="004F6D03"/>
    <w:rsid w:val="004F6D86"/>
    <w:rsid w:val="004F74C2"/>
    <w:rsid w:val="00500AC2"/>
    <w:rsid w:val="00502D0A"/>
    <w:rsid w:val="005032E4"/>
    <w:rsid w:val="00503489"/>
    <w:rsid w:val="00503DAE"/>
    <w:rsid w:val="005044C1"/>
    <w:rsid w:val="00504803"/>
    <w:rsid w:val="00505BB0"/>
    <w:rsid w:val="00506E7E"/>
    <w:rsid w:val="00512FC4"/>
    <w:rsid w:val="0051334B"/>
    <w:rsid w:val="00513E0F"/>
    <w:rsid w:val="00513F2D"/>
    <w:rsid w:val="00515FD7"/>
    <w:rsid w:val="00516D1F"/>
    <w:rsid w:val="00516FA3"/>
    <w:rsid w:val="005179A6"/>
    <w:rsid w:val="005179B2"/>
    <w:rsid w:val="00520314"/>
    <w:rsid w:val="0052260A"/>
    <w:rsid w:val="00522C14"/>
    <w:rsid w:val="005232EA"/>
    <w:rsid w:val="0052428A"/>
    <w:rsid w:val="005248A9"/>
    <w:rsid w:val="005258B2"/>
    <w:rsid w:val="0052644B"/>
    <w:rsid w:val="0052780D"/>
    <w:rsid w:val="0052798C"/>
    <w:rsid w:val="00530489"/>
    <w:rsid w:val="00535602"/>
    <w:rsid w:val="00535E11"/>
    <w:rsid w:val="00540DA3"/>
    <w:rsid w:val="0054104B"/>
    <w:rsid w:val="005417FD"/>
    <w:rsid w:val="005419C8"/>
    <w:rsid w:val="00541B0A"/>
    <w:rsid w:val="00542A51"/>
    <w:rsid w:val="005433B0"/>
    <w:rsid w:val="005433BC"/>
    <w:rsid w:val="00544973"/>
    <w:rsid w:val="00546AF9"/>
    <w:rsid w:val="00546DBC"/>
    <w:rsid w:val="00546EA7"/>
    <w:rsid w:val="00547959"/>
    <w:rsid w:val="00550D7F"/>
    <w:rsid w:val="00551C87"/>
    <w:rsid w:val="00553F7C"/>
    <w:rsid w:val="00556255"/>
    <w:rsid w:val="00557483"/>
    <w:rsid w:val="005575F4"/>
    <w:rsid w:val="005613C1"/>
    <w:rsid w:val="0056186A"/>
    <w:rsid w:val="00562308"/>
    <w:rsid w:val="0056474E"/>
    <w:rsid w:val="00565024"/>
    <w:rsid w:val="0056670D"/>
    <w:rsid w:val="00567125"/>
    <w:rsid w:val="00567133"/>
    <w:rsid w:val="005700CC"/>
    <w:rsid w:val="0057091A"/>
    <w:rsid w:val="00570C89"/>
    <w:rsid w:val="00572135"/>
    <w:rsid w:val="005724AA"/>
    <w:rsid w:val="005740CA"/>
    <w:rsid w:val="0057446D"/>
    <w:rsid w:val="0057451F"/>
    <w:rsid w:val="0057570E"/>
    <w:rsid w:val="00575A30"/>
    <w:rsid w:val="005765B6"/>
    <w:rsid w:val="00576A88"/>
    <w:rsid w:val="005770FA"/>
    <w:rsid w:val="0057746D"/>
    <w:rsid w:val="005774C4"/>
    <w:rsid w:val="00577B43"/>
    <w:rsid w:val="005806B2"/>
    <w:rsid w:val="005806EC"/>
    <w:rsid w:val="00580C6F"/>
    <w:rsid w:val="00581F2D"/>
    <w:rsid w:val="005829B6"/>
    <w:rsid w:val="005832AB"/>
    <w:rsid w:val="00585C0A"/>
    <w:rsid w:val="00586F0F"/>
    <w:rsid w:val="0058735F"/>
    <w:rsid w:val="005926E6"/>
    <w:rsid w:val="00592EBF"/>
    <w:rsid w:val="0059424C"/>
    <w:rsid w:val="005946E9"/>
    <w:rsid w:val="00594CC7"/>
    <w:rsid w:val="00595F84"/>
    <w:rsid w:val="00596AFF"/>
    <w:rsid w:val="005972D1"/>
    <w:rsid w:val="00597425"/>
    <w:rsid w:val="00597553"/>
    <w:rsid w:val="0059789A"/>
    <w:rsid w:val="005A03DD"/>
    <w:rsid w:val="005A1452"/>
    <w:rsid w:val="005A2867"/>
    <w:rsid w:val="005A2A8A"/>
    <w:rsid w:val="005A39F9"/>
    <w:rsid w:val="005A3E25"/>
    <w:rsid w:val="005A4051"/>
    <w:rsid w:val="005A4F09"/>
    <w:rsid w:val="005A5F80"/>
    <w:rsid w:val="005A6B65"/>
    <w:rsid w:val="005A6E4A"/>
    <w:rsid w:val="005A7A4C"/>
    <w:rsid w:val="005B009A"/>
    <w:rsid w:val="005B0596"/>
    <w:rsid w:val="005B0661"/>
    <w:rsid w:val="005B20C0"/>
    <w:rsid w:val="005B20F2"/>
    <w:rsid w:val="005B45A1"/>
    <w:rsid w:val="005B4DC7"/>
    <w:rsid w:val="005B512B"/>
    <w:rsid w:val="005B5E1C"/>
    <w:rsid w:val="005B636F"/>
    <w:rsid w:val="005B7E09"/>
    <w:rsid w:val="005C0EDD"/>
    <w:rsid w:val="005C1F3C"/>
    <w:rsid w:val="005C2CEE"/>
    <w:rsid w:val="005C4CC0"/>
    <w:rsid w:val="005C54FC"/>
    <w:rsid w:val="005C6108"/>
    <w:rsid w:val="005C686C"/>
    <w:rsid w:val="005C7000"/>
    <w:rsid w:val="005C78DF"/>
    <w:rsid w:val="005C7B35"/>
    <w:rsid w:val="005D128D"/>
    <w:rsid w:val="005D20DD"/>
    <w:rsid w:val="005D22BB"/>
    <w:rsid w:val="005D275E"/>
    <w:rsid w:val="005D28F1"/>
    <w:rsid w:val="005D2F72"/>
    <w:rsid w:val="005D3C3C"/>
    <w:rsid w:val="005D42B5"/>
    <w:rsid w:val="005D5460"/>
    <w:rsid w:val="005D5F58"/>
    <w:rsid w:val="005D608F"/>
    <w:rsid w:val="005D6524"/>
    <w:rsid w:val="005D6BF1"/>
    <w:rsid w:val="005D6CF2"/>
    <w:rsid w:val="005D6FFB"/>
    <w:rsid w:val="005D72DB"/>
    <w:rsid w:val="005D73C1"/>
    <w:rsid w:val="005D7406"/>
    <w:rsid w:val="005D787E"/>
    <w:rsid w:val="005D78EB"/>
    <w:rsid w:val="005D7B77"/>
    <w:rsid w:val="005D7BC0"/>
    <w:rsid w:val="005D7BD6"/>
    <w:rsid w:val="005E0EAA"/>
    <w:rsid w:val="005E1EBF"/>
    <w:rsid w:val="005E1F78"/>
    <w:rsid w:val="005E2221"/>
    <w:rsid w:val="005E34FE"/>
    <w:rsid w:val="005E35B3"/>
    <w:rsid w:val="005E3745"/>
    <w:rsid w:val="005E4C63"/>
    <w:rsid w:val="005E4D77"/>
    <w:rsid w:val="005E52FD"/>
    <w:rsid w:val="005E5AE6"/>
    <w:rsid w:val="005E78D9"/>
    <w:rsid w:val="005E7E2F"/>
    <w:rsid w:val="005F14AD"/>
    <w:rsid w:val="005F1FBE"/>
    <w:rsid w:val="005F24E4"/>
    <w:rsid w:val="005F4AD2"/>
    <w:rsid w:val="005F4D45"/>
    <w:rsid w:val="005F5299"/>
    <w:rsid w:val="005F6291"/>
    <w:rsid w:val="005F7391"/>
    <w:rsid w:val="006002E4"/>
    <w:rsid w:val="00602B48"/>
    <w:rsid w:val="00602FB3"/>
    <w:rsid w:val="00604CCE"/>
    <w:rsid w:val="00605650"/>
    <w:rsid w:val="0061178E"/>
    <w:rsid w:val="00613256"/>
    <w:rsid w:val="00613B7E"/>
    <w:rsid w:val="00615348"/>
    <w:rsid w:val="00615758"/>
    <w:rsid w:val="00616E6C"/>
    <w:rsid w:val="00616FD2"/>
    <w:rsid w:val="006171E2"/>
    <w:rsid w:val="00617BDF"/>
    <w:rsid w:val="00620018"/>
    <w:rsid w:val="00620368"/>
    <w:rsid w:val="006203BE"/>
    <w:rsid w:val="00620526"/>
    <w:rsid w:val="00620E9E"/>
    <w:rsid w:val="00622025"/>
    <w:rsid w:val="006233DB"/>
    <w:rsid w:val="00623A0B"/>
    <w:rsid w:val="00623B0C"/>
    <w:rsid w:val="00623C24"/>
    <w:rsid w:val="00623D2E"/>
    <w:rsid w:val="006241BB"/>
    <w:rsid w:val="00624ECE"/>
    <w:rsid w:val="00626813"/>
    <w:rsid w:val="00626B0F"/>
    <w:rsid w:val="0062786F"/>
    <w:rsid w:val="00630BC3"/>
    <w:rsid w:val="00631596"/>
    <w:rsid w:val="006322CD"/>
    <w:rsid w:val="00632FDD"/>
    <w:rsid w:val="00633548"/>
    <w:rsid w:val="00636232"/>
    <w:rsid w:val="0063675F"/>
    <w:rsid w:val="00637168"/>
    <w:rsid w:val="006373A4"/>
    <w:rsid w:val="00637E4E"/>
    <w:rsid w:val="0064126D"/>
    <w:rsid w:val="00641312"/>
    <w:rsid w:val="006413B3"/>
    <w:rsid w:val="00641E6B"/>
    <w:rsid w:val="006422CA"/>
    <w:rsid w:val="0064312D"/>
    <w:rsid w:val="00643585"/>
    <w:rsid w:val="0064364B"/>
    <w:rsid w:val="00644268"/>
    <w:rsid w:val="00644449"/>
    <w:rsid w:val="006452E2"/>
    <w:rsid w:val="00645BE2"/>
    <w:rsid w:val="0065091A"/>
    <w:rsid w:val="006517E9"/>
    <w:rsid w:val="00651A3E"/>
    <w:rsid w:val="00651F13"/>
    <w:rsid w:val="006533F7"/>
    <w:rsid w:val="006549D0"/>
    <w:rsid w:val="00654A54"/>
    <w:rsid w:val="006555C3"/>
    <w:rsid w:val="006556FF"/>
    <w:rsid w:val="0065587E"/>
    <w:rsid w:val="0065789B"/>
    <w:rsid w:val="00657A4D"/>
    <w:rsid w:val="006603CC"/>
    <w:rsid w:val="00661CD0"/>
    <w:rsid w:val="00661EDC"/>
    <w:rsid w:val="0066465F"/>
    <w:rsid w:val="00664C65"/>
    <w:rsid w:val="0066558E"/>
    <w:rsid w:val="00665B1F"/>
    <w:rsid w:val="00665BAD"/>
    <w:rsid w:val="00665ED5"/>
    <w:rsid w:val="00667833"/>
    <w:rsid w:val="00671504"/>
    <w:rsid w:val="006718E1"/>
    <w:rsid w:val="00672B48"/>
    <w:rsid w:val="00672C1B"/>
    <w:rsid w:val="00672C69"/>
    <w:rsid w:val="0067385D"/>
    <w:rsid w:val="00673B99"/>
    <w:rsid w:val="00673E44"/>
    <w:rsid w:val="00675361"/>
    <w:rsid w:val="0067600E"/>
    <w:rsid w:val="00676FD4"/>
    <w:rsid w:val="0067779F"/>
    <w:rsid w:val="00677B28"/>
    <w:rsid w:val="00677DDD"/>
    <w:rsid w:val="00680CF0"/>
    <w:rsid w:val="00681CCB"/>
    <w:rsid w:val="00683CDC"/>
    <w:rsid w:val="00684604"/>
    <w:rsid w:val="006863D8"/>
    <w:rsid w:val="00687D12"/>
    <w:rsid w:val="006913BE"/>
    <w:rsid w:val="00692BBC"/>
    <w:rsid w:val="00693395"/>
    <w:rsid w:val="00694AEC"/>
    <w:rsid w:val="00695F2B"/>
    <w:rsid w:val="0069613F"/>
    <w:rsid w:val="006A16F6"/>
    <w:rsid w:val="006A1D72"/>
    <w:rsid w:val="006A1E7D"/>
    <w:rsid w:val="006A3B58"/>
    <w:rsid w:val="006A4133"/>
    <w:rsid w:val="006A485A"/>
    <w:rsid w:val="006A5880"/>
    <w:rsid w:val="006A59FC"/>
    <w:rsid w:val="006A5A97"/>
    <w:rsid w:val="006B01CC"/>
    <w:rsid w:val="006B048C"/>
    <w:rsid w:val="006B0C24"/>
    <w:rsid w:val="006B0E30"/>
    <w:rsid w:val="006B20FB"/>
    <w:rsid w:val="006B2A4E"/>
    <w:rsid w:val="006B2B2F"/>
    <w:rsid w:val="006B2D51"/>
    <w:rsid w:val="006B5218"/>
    <w:rsid w:val="006B692A"/>
    <w:rsid w:val="006B71C4"/>
    <w:rsid w:val="006B749E"/>
    <w:rsid w:val="006C1736"/>
    <w:rsid w:val="006C1A18"/>
    <w:rsid w:val="006C208F"/>
    <w:rsid w:val="006C2A44"/>
    <w:rsid w:val="006C30AC"/>
    <w:rsid w:val="006C4BE4"/>
    <w:rsid w:val="006C5EAE"/>
    <w:rsid w:val="006C696E"/>
    <w:rsid w:val="006C7E71"/>
    <w:rsid w:val="006D098E"/>
    <w:rsid w:val="006D0AB6"/>
    <w:rsid w:val="006D11D0"/>
    <w:rsid w:val="006D11F6"/>
    <w:rsid w:val="006D2DB0"/>
    <w:rsid w:val="006D33E5"/>
    <w:rsid w:val="006D4428"/>
    <w:rsid w:val="006D48B0"/>
    <w:rsid w:val="006D5119"/>
    <w:rsid w:val="006D5686"/>
    <w:rsid w:val="006D7FCD"/>
    <w:rsid w:val="006E032E"/>
    <w:rsid w:val="006E0CD6"/>
    <w:rsid w:val="006E180B"/>
    <w:rsid w:val="006E18DA"/>
    <w:rsid w:val="006E2E0A"/>
    <w:rsid w:val="006E3919"/>
    <w:rsid w:val="006E3ACB"/>
    <w:rsid w:val="006E4338"/>
    <w:rsid w:val="006E4904"/>
    <w:rsid w:val="006E4F1D"/>
    <w:rsid w:val="006E510A"/>
    <w:rsid w:val="006E51DA"/>
    <w:rsid w:val="006E5CCB"/>
    <w:rsid w:val="006E6160"/>
    <w:rsid w:val="006E6B81"/>
    <w:rsid w:val="006E7CFB"/>
    <w:rsid w:val="006F099E"/>
    <w:rsid w:val="006F0FAA"/>
    <w:rsid w:val="006F1978"/>
    <w:rsid w:val="006F3FAC"/>
    <w:rsid w:val="006F5B09"/>
    <w:rsid w:val="006F6455"/>
    <w:rsid w:val="006F705A"/>
    <w:rsid w:val="006F7451"/>
    <w:rsid w:val="006F7944"/>
    <w:rsid w:val="006F7C30"/>
    <w:rsid w:val="007037E0"/>
    <w:rsid w:val="007045E6"/>
    <w:rsid w:val="00705D6F"/>
    <w:rsid w:val="00705F7F"/>
    <w:rsid w:val="00706530"/>
    <w:rsid w:val="00706567"/>
    <w:rsid w:val="0070687A"/>
    <w:rsid w:val="00706D35"/>
    <w:rsid w:val="00707120"/>
    <w:rsid w:val="00707AF7"/>
    <w:rsid w:val="00711A4F"/>
    <w:rsid w:val="00713AB9"/>
    <w:rsid w:val="0071442D"/>
    <w:rsid w:val="00716E09"/>
    <w:rsid w:val="007172A6"/>
    <w:rsid w:val="00717CBC"/>
    <w:rsid w:val="00721913"/>
    <w:rsid w:val="007221A8"/>
    <w:rsid w:val="00722A0B"/>
    <w:rsid w:val="00722B25"/>
    <w:rsid w:val="0072301C"/>
    <w:rsid w:val="00723B7B"/>
    <w:rsid w:val="00725345"/>
    <w:rsid w:val="00726EB3"/>
    <w:rsid w:val="00726F16"/>
    <w:rsid w:val="007302F8"/>
    <w:rsid w:val="00730608"/>
    <w:rsid w:val="00730E4C"/>
    <w:rsid w:val="007327E7"/>
    <w:rsid w:val="00732C74"/>
    <w:rsid w:val="00733F37"/>
    <w:rsid w:val="007343F7"/>
    <w:rsid w:val="00734D08"/>
    <w:rsid w:val="00735309"/>
    <w:rsid w:val="00735372"/>
    <w:rsid w:val="007357E9"/>
    <w:rsid w:val="00736005"/>
    <w:rsid w:val="007360B4"/>
    <w:rsid w:val="007372A2"/>
    <w:rsid w:val="0074004F"/>
    <w:rsid w:val="00741BFC"/>
    <w:rsid w:val="0074549C"/>
    <w:rsid w:val="00746DAD"/>
    <w:rsid w:val="00747991"/>
    <w:rsid w:val="007501C3"/>
    <w:rsid w:val="007508E4"/>
    <w:rsid w:val="007532F4"/>
    <w:rsid w:val="00754836"/>
    <w:rsid w:val="007550E0"/>
    <w:rsid w:val="0075573F"/>
    <w:rsid w:val="00756390"/>
    <w:rsid w:val="00756BA3"/>
    <w:rsid w:val="007605EC"/>
    <w:rsid w:val="00761EAA"/>
    <w:rsid w:val="00762A42"/>
    <w:rsid w:val="00762BEE"/>
    <w:rsid w:val="00762FF6"/>
    <w:rsid w:val="00763764"/>
    <w:rsid w:val="0076396B"/>
    <w:rsid w:val="00763970"/>
    <w:rsid w:val="007639A5"/>
    <w:rsid w:val="00765258"/>
    <w:rsid w:val="00765CBD"/>
    <w:rsid w:val="00765D11"/>
    <w:rsid w:val="00766CA1"/>
    <w:rsid w:val="00767739"/>
    <w:rsid w:val="00767CC5"/>
    <w:rsid w:val="00767FC8"/>
    <w:rsid w:val="00771019"/>
    <w:rsid w:val="00771248"/>
    <w:rsid w:val="00773217"/>
    <w:rsid w:val="007738B9"/>
    <w:rsid w:val="00773F0C"/>
    <w:rsid w:val="0077427E"/>
    <w:rsid w:val="00774D1E"/>
    <w:rsid w:val="00776FA6"/>
    <w:rsid w:val="00777278"/>
    <w:rsid w:val="00777478"/>
    <w:rsid w:val="007775C9"/>
    <w:rsid w:val="00780297"/>
    <w:rsid w:val="0078097F"/>
    <w:rsid w:val="00781754"/>
    <w:rsid w:val="00782283"/>
    <w:rsid w:val="00783600"/>
    <w:rsid w:val="007836D7"/>
    <w:rsid w:val="00784B9E"/>
    <w:rsid w:val="00785C61"/>
    <w:rsid w:val="00786E0B"/>
    <w:rsid w:val="0078789D"/>
    <w:rsid w:val="0079049D"/>
    <w:rsid w:val="00791430"/>
    <w:rsid w:val="007914B2"/>
    <w:rsid w:val="007924F9"/>
    <w:rsid w:val="007951F8"/>
    <w:rsid w:val="00795328"/>
    <w:rsid w:val="007955EE"/>
    <w:rsid w:val="00795C03"/>
    <w:rsid w:val="00795F44"/>
    <w:rsid w:val="00796233"/>
    <w:rsid w:val="007A0486"/>
    <w:rsid w:val="007A11AA"/>
    <w:rsid w:val="007A24D6"/>
    <w:rsid w:val="007A311E"/>
    <w:rsid w:val="007A332F"/>
    <w:rsid w:val="007A4ADF"/>
    <w:rsid w:val="007A6E3E"/>
    <w:rsid w:val="007A7AC5"/>
    <w:rsid w:val="007B067A"/>
    <w:rsid w:val="007B0A71"/>
    <w:rsid w:val="007B108F"/>
    <w:rsid w:val="007B2607"/>
    <w:rsid w:val="007B2D02"/>
    <w:rsid w:val="007B33C3"/>
    <w:rsid w:val="007B495A"/>
    <w:rsid w:val="007B65FD"/>
    <w:rsid w:val="007B7C2D"/>
    <w:rsid w:val="007C01F6"/>
    <w:rsid w:val="007C260D"/>
    <w:rsid w:val="007C26C5"/>
    <w:rsid w:val="007C3603"/>
    <w:rsid w:val="007C3721"/>
    <w:rsid w:val="007C41F3"/>
    <w:rsid w:val="007C4AB9"/>
    <w:rsid w:val="007C4DFD"/>
    <w:rsid w:val="007C563D"/>
    <w:rsid w:val="007C577A"/>
    <w:rsid w:val="007C5B2F"/>
    <w:rsid w:val="007C5DF5"/>
    <w:rsid w:val="007C60EF"/>
    <w:rsid w:val="007C7416"/>
    <w:rsid w:val="007D00A4"/>
    <w:rsid w:val="007D2649"/>
    <w:rsid w:val="007D28CF"/>
    <w:rsid w:val="007D2F82"/>
    <w:rsid w:val="007D4281"/>
    <w:rsid w:val="007D453B"/>
    <w:rsid w:val="007D4DA6"/>
    <w:rsid w:val="007D5632"/>
    <w:rsid w:val="007D6468"/>
    <w:rsid w:val="007D72B0"/>
    <w:rsid w:val="007E035D"/>
    <w:rsid w:val="007E1E3D"/>
    <w:rsid w:val="007E2384"/>
    <w:rsid w:val="007E28EF"/>
    <w:rsid w:val="007E29C4"/>
    <w:rsid w:val="007E325F"/>
    <w:rsid w:val="007E37A0"/>
    <w:rsid w:val="007E3939"/>
    <w:rsid w:val="007E7232"/>
    <w:rsid w:val="007E73C5"/>
    <w:rsid w:val="007E7E9F"/>
    <w:rsid w:val="007F084C"/>
    <w:rsid w:val="007F1358"/>
    <w:rsid w:val="007F181C"/>
    <w:rsid w:val="007F19EC"/>
    <w:rsid w:val="007F1AE6"/>
    <w:rsid w:val="007F1D14"/>
    <w:rsid w:val="007F2AB1"/>
    <w:rsid w:val="007F2ABC"/>
    <w:rsid w:val="007F2C00"/>
    <w:rsid w:val="007F5AD5"/>
    <w:rsid w:val="007F62CA"/>
    <w:rsid w:val="007F74CD"/>
    <w:rsid w:val="0080091F"/>
    <w:rsid w:val="0080226E"/>
    <w:rsid w:val="0080367B"/>
    <w:rsid w:val="00803A2E"/>
    <w:rsid w:val="00803C79"/>
    <w:rsid w:val="008044B7"/>
    <w:rsid w:val="008049B2"/>
    <w:rsid w:val="008065FC"/>
    <w:rsid w:val="00806BBF"/>
    <w:rsid w:val="00810087"/>
    <w:rsid w:val="0081095A"/>
    <w:rsid w:val="00811E3A"/>
    <w:rsid w:val="00811E4B"/>
    <w:rsid w:val="00812543"/>
    <w:rsid w:val="00812BD0"/>
    <w:rsid w:val="00815022"/>
    <w:rsid w:val="0081505B"/>
    <w:rsid w:val="00815EEA"/>
    <w:rsid w:val="00817052"/>
    <w:rsid w:val="0081733D"/>
    <w:rsid w:val="00817377"/>
    <w:rsid w:val="0082089D"/>
    <w:rsid w:val="00820C12"/>
    <w:rsid w:val="00820E09"/>
    <w:rsid w:val="00821E93"/>
    <w:rsid w:val="008228E4"/>
    <w:rsid w:val="00822DE5"/>
    <w:rsid w:val="0082308A"/>
    <w:rsid w:val="0082464E"/>
    <w:rsid w:val="0082604D"/>
    <w:rsid w:val="00826212"/>
    <w:rsid w:val="00826767"/>
    <w:rsid w:val="0082696F"/>
    <w:rsid w:val="00832E4B"/>
    <w:rsid w:val="00833F08"/>
    <w:rsid w:val="00834509"/>
    <w:rsid w:val="0083581E"/>
    <w:rsid w:val="008361CA"/>
    <w:rsid w:val="008366DD"/>
    <w:rsid w:val="00843427"/>
    <w:rsid w:val="00843B0F"/>
    <w:rsid w:val="00843D0D"/>
    <w:rsid w:val="00843FA2"/>
    <w:rsid w:val="00844D0B"/>
    <w:rsid w:val="008452F9"/>
    <w:rsid w:val="00845320"/>
    <w:rsid w:val="0084547E"/>
    <w:rsid w:val="008466A6"/>
    <w:rsid w:val="0084795C"/>
    <w:rsid w:val="00847C90"/>
    <w:rsid w:val="008503E9"/>
    <w:rsid w:val="008534AC"/>
    <w:rsid w:val="00853758"/>
    <w:rsid w:val="00854B7A"/>
    <w:rsid w:val="00856002"/>
    <w:rsid w:val="00856764"/>
    <w:rsid w:val="008573DA"/>
    <w:rsid w:val="00860856"/>
    <w:rsid w:val="00861349"/>
    <w:rsid w:val="0086208C"/>
    <w:rsid w:val="008621D0"/>
    <w:rsid w:val="00862C31"/>
    <w:rsid w:val="00862FE4"/>
    <w:rsid w:val="00863C6F"/>
    <w:rsid w:val="00863CCA"/>
    <w:rsid w:val="0086435D"/>
    <w:rsid w:val="00864995"/>
    <w:rsid w:val="008654F8"/>
    <w:rsid w:val="008659F3"/>
    <w:rsid w:val="00866273"/>
    <w:rsid w:val="00867849"/>
    <w:rsid w:val="00870488"/>
    <w:rsid w:val="00871628"/>
    <w:rsid w:val="00872DEA"/>
    <w:rsid w:val="0087337D"/>
    <w:rsid w:val="00873732"/>
    <w:rsid w:val="00874860"/>
    <w:rsid w:val="00874BC3"/>
    <w:rsid w:val="00875245"/>
    <w:rsid w:val="00876744"/>
    <w:rsid w:val="00876748"/>
    <w:rsid w:val="0087764F"/>
    <w:rsid w:val="0087785E"/>
    <w:rsid w:val="00881B2A"/>
    <w:rsid w:val="00883195"/>
    <w:rsid w:val="00883935"/>
    <w:rsid w:val="008847DD"/>
    <w:rsid w:val="00886496"/>
    <w:rsid w:val="00886A27"/>
    <w:rsid w:val="00887382"/>
    <w:rsid w:val="008877F3"/>
    <w:rsid w:val="00887FC2"/>
    <w:rsid w:val="0089087A"/>
    <w:rsid w:val="008918CE"/>
    <w:rsid w:val="0089200A"/>
    <w:rsid w:val="00892821"/>
    <w:rsid w:val="00892D53"/>
    <w:rsid w:val="00892F0B"/>
    <w:rsid w:val="00894035"/>
    <w:rsid w:val="0089578B"/>
    <w:rsid w:val="00896FE3"/>
    <w:rsid w:val="00897C74"/>
    <w:rsid w:val="008A0C03"/>
    <w:rsid w:val="008A0DB9"/>
    <w:rsid w:val="008A2AE6"/>
    <w:rsid w:val="008A3505"/>
    <w:rsid w:val="008A3598"/>
    <w:rsid w:val="008A4432"/>
    <w:rsid w:val="008A539C"/>
    <w:rsid w:val="008A5B08"/>
    <w:rsid w:val="008A5D87"/>
    <w:rsid w:val="008A5E51"/>
    <w:rsid w:val="008A639A"/>
    <w:rsid w:val="008B013F"/>
    <w:rsid w:val="008B09CB"/>
    <w:rsid w:val="008B0B8C"/>
    <w:rsid w:val="008B15BC"/>
    <w:rsid w:val="008B2E0F"/>
    <w:rsid w:val="008B2EA6"/>
    <w:rsid w:val="008B532C"/>
    <w:rsid w:val="008B570B"/>
    <w:rsid w:val="008B64FB"/>
    <w:rsid w:val="008B666E"/>
    <w:rsid w:val="008B6891"/>
    <w:rsid w:val="008B793B"/>
    <w:rsid w:val="008C1696"/>
    <w:rsid w:val="008C1959"/>
    <w:rsid w:val="008C2D1E"/>
    <w:rsid w:val="008C39BB"/>
    <w:rsid w:val="008C52B3"/>
    <w:rsid w:val="008C5B9B"/>
    <w:rsid w:val="008C7495"/>
    <w:rsid w:val="008D065C"/>
    <w:rsid w:val="008D21CC"/>
    <w:rsid w:val="008D2EA8"/>
    <w:rsid w:val="008D3BC8"/>
    <w:rsid w:val="008D3CFB"/>
    <w:rsid w:val="008D3D26"/>
    <w:rsid w:val="008D4734"/>
    <w:rsid w:val="008D4AED"/>
    <w:rsid w:val="008D57E7"/>
    <w:rsid w:val="008D68B3"/>
    <w:rsid w:val="008D68D1"/>
    <w:rsid w:val="008D7724"/>
    <w:rsid w:val="008E1A93"/>
    <w:rsid w:val="008E273F"/>
    <w:rsid w:val="008E2EF9"/>
    <w:rsid w:val="008E3CFF"/>
    <w:rsid w:val="008E3D10"/>
    <w:rsid w:val="008E6C50"/>
    <w:rsid w:val="008E76E2"/>
    <w:rsid w:val="008F00E8"/>
    <w:rsid w:val="008F0D2D"/>
    <w:rsid w:val="008F1FE0"/>
    <w:rsid w:val="008F3883"/>
    <w:rsid w:val="008F5982"/>
    <w:rsid w:val="008F5FF5"/>
    <w:rsid w:val="008F68C3"/>
    <w:rsid w:val="009000F6"/>
    <w:rsid w:val="00900287"/>
    <w:rsid w:val="00900B5C"/>
    <w:rsid w:val="00901469"/>
    <w:rsid w:val="00901906"/>
    <w:rsid w:val="00901949"/>
    <w:rsid w:val="0090327F"/>
    <w:rsid w:val="009035BE"/>
    <w:rsid w:val="0090397C"/>
    <w:rsid w:val="0090404F"/>
    <w:rsid w:val="00904329"/>
    <w:rsid w:val="00905A8B"/>
    <w:rsid w:val="00905B31"/>
    <w:rsid w:val="00907ED9"/>
    <w:rsid w:val="009117D2"/>
    <w:rsid w:val="00912C78"/>
    <w:rsid w:val="0091400F"/>
    <w:rsid w:val="009144C4"/>
    <w:rsid w:val="00914823"/>
    <w:rsid w:val="0091491E"/>
    <w:rsid w:val="0091538E"/>
    <w:rsid w:val="00916EC5"/>
    <w:rsid w:val="00917B5C"/>
    <w:rsid w:val="00917C6D"/>
    <w:rsid w:val="00920982"/>
    <w:rsid w:val="0092187B"/>
    <w:rsid w:val="00923776"/>
    <w:rsid w:val="00924580"/>
    <w:rsid w:val="0092521C"/>
    <w:rsid w:val="009259F6"/>
    <w:rsid w:val="00925F1A"/>
    <w:rsid w:val="009261D5"/>
    <w:rsid w:val="00926F53"/>
    <w:rsid w:val="0092751E"/>
    <w:rsid w:val="00927D2F"/>
    <w:rsid w:val="00927F6F"/>
    <w:rsid w:val="00930D0C"/>
    <w:rsid w:val="00931210"/>
    <w:rsid w:val="00931DA0"/>
    <w:rsid w:val="00932407"/>
    <w:rsid w:val="009324A8"/>
    <w:rsid w:val="00933978"/>
    <w:rsid w:val="00933A8F"/>
    <w:rsid w:val="00934319"/>
    <w:rsid w:val="009343AB"/>
    <w:rsid w:val="0093566D"/>
    <w:rsid w:val="009358BD"/>
    <w:rsid w:val="00935BC9"/>
    <w:rsid w:val="00935E44"/>
    <w:rsid w:val="00936DE0"/>
    <w:rsid w:val="00937145"/>
    <w:rsid w:val="009372F1"/>
    <w:rsid w:val="00937B53"/>
    <w:rsid w:val="00941521"/>
    <w:rsid w:val="00941B20"/>
    <w:rsid w:val="00943241"/>
    <w:rsid w:val="00944BE5"/>
    <w:rsid w:val="009458E2"/>
    <w:rsid w:val="00947115"/>
    <w:rsid w:val="0095076E"/>
    <w:rsid w:val="009527D8"/>
    <w:rsid w:val="0095533A"/>
    <w:rsid w:val="00960573"/>
    <w:rsid w:val="00961642"/>
    <w:rsid w:val="00961D73"/>
    <w:rsid w:val="00963364"/>
    <w:rsid w:val="00963FE2"/>
    <w:rsid w:val="0096649C"/>
    <w:rsid w:val="00966FCC"/>
    <w:rsid w:val="00967BF1"/>
    <w:rsid w:val="009716BA"/>
    <w:rsid w:val="00974839"/>
    <w:rsid w:val="00974A1F"/>
    <w:rsid w:val="00975F1D"/>
    <w:rsid w:val="009761D6"/>
    <w:rsid w:val="00976AF3"/>
    <w:rsid w:val="00976CAC"/>
    <w:rsid w:val="009777BB"/>
    <w:rsid w:val="009807B2"/>
    <w:rsid w:val="00980ED8"/>
    <w:rsid w:val="00983702"/>
    <w:rsid w:val="00983A95"/>
    <w:rsid w:val="009850DE"/>
    <w:rsid w:val="00987859"/>
    <w:rsid w:val="00990496"/>
    <w:rsid w:val="00991301"/>
    <w:rsid w:val="0099353D"/>
    <w:rsid w:val="0099378A"/>
    <w:rsid w:val="00994CF5"/>
    <w:rsid w:val="00995899"/>
    <w:rsid w:val="00996554"/>
    <w:rsid w:val="009966B7"/>
    <w:rsid w:val="00996AAF"/>
    <w:rsid w:val="00996E65"/>
    <w:rsid w:val="00997464"/>
    <w:rsid w:val="0099769C"/>
    <w:rsid w:val="009A2DBD"/>
    <w:rsid w:val="009A3398"/>
    <w:rsid w:val="009A3FD0"/>
    <w:rsid w:val="009A5C2F"/>
    <w:rsid w:val="009A5F4E"/>
    <w:rsid w:val="009B1065"/>
    <w:rsid w:val="009B1CE5"/>
    <w:rsid w:val="009B22A3"/>
    <w:rsid w:val="009B28AF"/>
    <w:rsid w:val="009B29C4"/>
    <w:rsid w:val="009B3C48"/>
    <w:rsid w:val="009B3D30"/>
    <w:rsid w:val="009B4249"/>
    <w:rsid w:val="009B5FA5"/>
    <w:rsid w:val="009B654A"/>
    <w:rsid w:val="009B6CF6"/>
    <w:rsid w:val="009C04A3"/>
    <w:rsid w:val="009C08F7"/>
    <w:rsid w:val="009C17CA"/>
    <w:rsid w:val="009C1862"/>
    <w:rsid w:val="009C2344"/>
    <w:rsid w:val="009C26BB"/>
    <w:rsid w:val="009C4D23"/>
    <w:rsid w:val="009C4F8B"/>
    <w:rsid w:val="009C5D95"/>
    <w:rsid w:val="009C6321"/>
    <w:rsid w:val="009C702D"/>
    <w:rsid w:val="009C746A"/>
    <w:rsid w:val="009C7EEE"/>
    <w:rsid w:val="009D1A54"/>
    <w:rsid w:val="009D1C6C"/>
    <w:rsid w:val="009D20B9"/>
    <w:rsid w:val="009D27D0"/>
    <w:rsid w:val="009D28A0"/>
    <w:rsid w:val="009D2C8A"/>
    <w:rsid w:val="009D31C0"/>
    <w:rsid w:val="009D3206"/>
    <w:rsid w:val="009D3329"/>
    <w:rsid w:val="009D3473"/>
    <w:rsid w:val="009D3763"/>
    <w:rsid w:val="009D3A12"/>
    <w:rsid w:val="009D3EA0"/>
    <w:rsid w:val="009D4704"/>
    <w:rsid w:val="009D5039"/>
    <w:rsid w:val="009D5171"/>
    <w:rsid w:val="009D51CF"/>
    <w:rsid w:val="009D5C20"/>
    <w:rsid w:val="009D6E4D"/>
    <w:rsid w:val="009D7897"/>
    <w:rsid w:val="009D7A9E"/>
    <w:rsid w:val="009E0416"/>
    <w:rsid w:val="009E0B56"/>
    <w:rsid w:val="009E1A22"/>
    <w:rsid w:val="009E2118"/>
    <w:rsid w:val="009E2CBB"/>
    <w:rsid w:val="009E2F4D"/>
    <w:rsid w:val="009E330E"/>
    <w:rsid w:val="009E5365"/>
    <w:rsid w:val="009E5DC4"/>
    <w:rsid w:val="009E65E4"/>
    <w:rsid w:val="009E679B"/>
    <w:rsid w:val="009E6D7B"/>
    <w:rsid w:val="009E6FBB"/>
    <w:rsid w:val="009E7C58"/>
    <w:rsid w:val="009E7D3B"/>
    <w:rsid w:val="009F1395"/>
    <w:rsid w:val="009F2427"/>
    <w:rsid w:val="009F2DBA"/>
    <w:rsid w:val="009F3267"/>
    <w:rsid w:val="009F3CD6"/>
    <w:rsid w:val="009F3FA3"/>
    <w:rsid w:val="009F4114"/>
    <w:rsid w:val="009F4420"/>
    <w:rsid w:val="009F4452"/>
    <w:rsid w:val="009F480F"/>
    <w:rsid w:val="009F488D"/>
    <w:rsid w:val="009F4BEF"/>
    <w:rsid w:val="009F4E51"/>
    <w:rsid w:val="009F536B"/>
    <w:rsid w:val="009F60B3"/>
    <w:rsid w:val="009F7246"/>
    <w:rsid w:val="009F7C4A"/>
    <w:rsid w:val="00A01348"/>
    <w:rsid w:val="00A01496"/>
    <w:rsid w:val="00A034BD"/>
    <w:rsid w:val="00A03515"/>
    <w:rsid w:val="00A03C50"/>
    <w:rsid w:val="00A03FE2"/>
    <w:rsid w:val="00A04027"/>
    <w:rsid w:val="00A041BD"/>
    <w:rsid w:val="00A058A8"/>
    <w:rsid w:val="00A05969"/>
    <w:rsid w:val="00A06B06"/>
    <w:rsid w:val="00A102D5"/>
    <w:rsid w:val="00A10313"/>
    <w:rsid w:val="00A10802"/>
    <w:rsid w:val="00A114D6"/>
    <w:rsid w:val="00A123F2"/>
    <w:rsid w:val="00A12852"/>
    <w:rsid w:val="00A13C2C"/>
    <w:rsid w:val="00A13C53"/>
    <w:rsid w:val="00A15806"/>
    <w:rsid w:val="00A17B6D"/>
    <w:rsid w:val="00A20018"/>
    <w:rsid w:val="00A200C7"/>
    <w:rsid w:val="00A20A66"/>
    <w:rsid w:val="00A20F24"/>
    <w:rsid w:val="00A21290"/>
    <w:rsid w:val="00A21F2D"/>
    <w:rsid w:val="00A221CE"/>
    <w:rsid w:val="00A22738"/>
    <w:rsid w:val="00A228C4"/>
    <w:rsid w:val="00A2329C"/>
    <w:rsid w:val="00A246BD"/>
    <w:rsid w:val="00A24F89"/>
    <w:rsid w:val="00A25558"/>
    <w:rsid w:val="00A255C4"/>
    <w:rsid w:val="00A267EC"/>
    <w:rsid w:val="00A26E54"/>
    <w:rsid w:val="00A273DF"/>
    <w:rsid w:val="00A30555"/>
    <w:rsid w:val="00A30A1B"/>
    <w:rsid w:val="00A31741"/>
    <w:rsid w:val="00A31B4B"/>
    <w:rsid w:val="00A31E0C"/>
    <w:rsid w:val="00A31E12"/>
    <w:rsid w:val="00A3207E"/>
    <w:rsid w:val="00A3442D"/>
    <w:rsid w:val="00A34973"/>
    <w:rsid w:val="00A34A14"/>
    <w:rsid w:val="00A34CA6"/>
    <w:rsid w:val="00A34DCE"/>
    <w:rsid w:val="00A35CBE"/>
    <w:rsid w:val="00A36001"/>
    <w:rsid w:val="00A36D60"/>
    <w:rsid w:val="00A40667"/>
    <w:rsid w:val="00A410B3"/>
    <w:rsid w:val="00A4147B"/>
    <w:rsid w:val="00A41A97"/>
    <w:rsid w:val="00A41FF8"/>
    <w:rsid w:val="00A42CB7"/>
    <w:rsid w:val="00A43D8C"/>
    <w:rsid w:val="00A45ABB"/>
    <w:rsid w:val="00A46760"/>
    <w:rsid w:val="00A50626"/>
    <w:rsid w:val="00A50783"/>
    <w:rsid w:val="00A50FE4"/>
    <w:rsid w:val="00A519FD"/>
    <w:rsid w:val="00A51FA0"/>
    <w:rsid w:val="00A52641"/>
    <w:rsid w:val="00A542A5"/>
    <w:rsid w:val="00A542FF"/>
    <w:rsid w:val="00A54861"/>
    <w:rsid w:val="00A54983"/>
    <w:rsid w:val="00A554BA"/>
    <w:rsid w:val="00A55669"/>
    <w:rsid w:val="00A56929"/>
    <w:rsid w:val="00A56F70"/>
    <w:rsid w:val="00A5765C"/>
    <w:rsid w:val="00A60474"/>
    <w:rsid w:val="00A6397A"/>
    <w:rsid w:val="00A64B49"/>
    <w:rsid w:val="00A64BE2"/>
    <w:rsid w:val="00A65257"/>
    <w:rsid w:val="00A65653"/>
    <w:rsid w:val="00A660A4"/>
    <w:rsid w:val="00A666F4"/>
    <w:rsid w:val="00A667A3"/>
    <w:rsid w:val="00A66B26"/>
    <w:rsid w:val="00A67274"/>
    <w:rsid w:val="00A6778A"/>
    <w:rsid w:val="00A70F14"/>
    <w:rsid w:val="00A71FC2"/>
    <w:rsid w:val="00A72951"/>
    <w:rsid w:val="00A7341C"/>
    <w:rsid w:val="00A73DBD"/>
    <w:rsid w:val="00A75519"/>
    <w:rsid w:val="00A7576F"/>
    <w:rsid w:val="00A75ACB"/>
    <w:rsid w:val="00A7793A"/>
    <w:rsid w:val="00A77FB7"/>
    <w:rsid w:val="00A77FDC"/>
    <w:rsid w:val="00A8250D"/>
    <w:rsid w:val="00A83357"/>
    <w:rsid w:val="00A84183"/>
    <w:rsid w:val="00A84574"/>
    <w:rsid w:val="00A84D21"/>
    <w:rsid w:val="00A85035"/>
    <w:rsid w:val="00A856D6"/>
    <w:rsid w:val="00A85C70"/>
    <w:rsid w:val="00A86AF9"/>
    <w:rsid w:val="00A86E5D"/>
    <w:rsid w:val="00A91BC8"/>
    <w:rsid w:val="00A925F2"/>
    <w:rsid w:val="00A93347"/>
    <w:rsid w:val="00A93DBE"/>
    <w:rsid w:val="00A950F7"/>
    <w:rsid w:val="00A96588"/>
    <w:rsid w:val="00A96E97"/>
    <w:rsid w:val="00A97567"/>
    <w:rsid w:val="00A977B6"/>
    <w:rsid w:val="00A97800"/>
    <w:rsid w:val="00A97E07"/>
    <w:rsid w:val="00AA1203"/>
    <w:rsid w:val="00AA14F9"/>
    <w:rsid w:val="00AA3504"/>
    <w:rsid w:val="00AA4253"/>
    <w:rsid w:val="00AA5ED0"/>
    <w:rsid w:val="00AB05A7"/>
    <w:rsid w:val="00AB2ED6"/>
    <w:rsid w:val="00AB3899"/>
    <w:rsid w:val="00AB44A9"/>
    <w:rsid w:val="00AB542B"/>
    <w:rsid w:val="00AB5F02"/>
    <w:rsid w:val="00AB790A"/>
    <w:rsid w:val="00AC102D"/>
    <w:rsid w:val="00AC10B2"/>
    <w:rsid w:val="00AC3A72"/>
    <w:rsid w:val="00AC46D2"/>
    <w:rsid w:val="00AC473F"/>
    <w:rsid w:val="00AC48B2"/>
    <w:rsid w:val="00AC4CE0"/>
    <w:rsid w:val="00AC6034"/>
    <w:rsid w:val="00AC6A6F"/>
    <w:rsid w:val="00AC70F8"/>
    <w:rsid w:val="00AC7243"/>
    <w:rsid w:val="00AC74F4"/>
    <w:rsid w:val="00AD0E8E"/>
    <w:rsid w:val="00AD2F60"/>
    <w:rsid w:val="00AD3019"/>
    <w:rsid w:val="00AD52C0"/>
    <w:rsid w:val="00AD546A"/>
    <w:rsid w:val="00AD6C6D"/>
    <w:rsid w:val="00AD6FE2"/>
    <w:rsid w:val="00AE2C32"/>
    <w:rsid w:val="00AE3F4D"/>
    <w:rsid w:val="00AE3F66"/>
    <w:rsid w:val="00AE541F"/>
    <w:rsid w:val="00AE5615"/>
    <w:rsid w:val="00AE6644"/>
    <w:rsid w:val="00AE6D5C"/>
    <w:rsid w:val="00AE6E63"/>
    <w:rsid w:val="00AE6F4B"/>
    <w:rsid w:val="00AE7A3A"/>
    <w:rsid w:val="00AE7E5E"/>
    <w:rsid w:val="00AF022A"/>
    <w:rsid w:val="00AF0313"/>
    <w:rsid w:val="00AF1CB5"/>
    <w:rsid w:val="00AF241D"/>
    <w:rsid w:val="00AF3188"/>
    <w:rsid w:val="00AF3249"/>
    <w:rsid w:val="00AF33DA"/>
    <w:rsid w:val="00AF36FF"/>
    <w:rsid w:val="00AF43F7"/>
    <w:rsid w:val="00AF4F38"/>
    <w:rsid w:val="00AF7273"/>
    <w:rsid w:val="00AF7439"/>
    <w:rsid w:val="00AF75CA"/>
    <w:rsid w:val="00AF77FA"/>
    <w:rsid w:val="00B00AE4"/>
    <w:rsid w:val="00B00B32"/>
    <w:rsid w:val="00B0196E"/>
    <w:rsid w:val="00B03FE6"/>
    <w:rsid w:val="00B04176"/>
    <w:rsid w:val="00B049A1"/>
    <w:rsid w:val="00B0668D"/>
    <w:rsid w:val="00B06A3E"/>
    <w:rsid w:val="00B078A2"/>
    <w:rsid w:val="00B07B9D"/>
    <w:rsid w:val="00B07D77"/>
    <w:rsid w:val="00B106D8"/>
    <w:rsid w:val="00B107D3"/>
    <w:rsid w:val="00B11059"/>
    <w:rsid w:val="00B133C1"/>
    <w:rsid w:val="00B1408F"/>
    <w:rsid w:val="00B14B7B"/>
    <w:rsid w:val="00B1533D"/>
    <w:rsid w:val="00B1602A"/>
    <w:rsid w:val="00B167E1"/>
    <w:rsid w:val="00B16901"/>
    <w:rsid w:val="00B17DA1"/>
    <w:rsid w:val="00B17FDE"/>
    <w:rsid w:val="00B17FF2"/>
    <w:rsid w:val="00B200D7"/>
    <w:rsid w:val="00B21088"/>
    <w:rsid w:val="00B21AA2"/>
    <w:rsid w:val="00B21BBF"/>
    <w:rsid w:val="00B22884"/>
    <w:rsid w:val="00B22C2F"/>
    <w:rsid w:val="00B2342A"/>
    <w:rsid w:val="00B23A57"/>
    <w:rsid w:val="00B25184"/>
    <w:rsid w:val="00B2645D"/>
    <w:rsid w:val="00B26931"/>
    <w:rsid w:val="00B26C83"/>
    <w:rsid w:val="00B30595"/>
    <w:rsid w:val="00B308A9"/>
    <w:rsid w:val="00B30AB8"/>
    <w:rsid w:val="00B31BB9"/>
    <w:rsid w:val="00B33365"/>
    <w:rsid w:val="00B34D49"/>
    <w:rsid w:val="00B34EE1"/>
    <w:rsid w:val="00B353CB"/>
    <w:rsid w:val="00B37164"/>
    <w:rsid w:val="00B37BFB"/>
    <w:rsid w:val="00B41BA7"/>
    <w:rsid w:val="00B42382"/>
    <w:rsid w:val="00B426BF"/>
    <w:rsid w:val="00B42872"/>
    <w:rsid w:val="00B428C0"/>
    <w:rsid w:val="00B43064"/>
    <w:rsid w:val="00B45DE5"/>
    <w:rsid w:val="00B463D4"/>
    <w:rsid w:val="00B46474"/>
    <w:rsid w:val="00B46F78"/>
    <w:rsid w:val="00B47096"/>
    <w:rsid w:val="00B472B7"/>
    <w:rsid w:val="00B47F0A"/>
    <w:rsid w:val="00B501CB"/>
    <w:rsid w:val="00B5139D"/>
    <w:rsid w:val="00B525EC"/>
    <w:rsid w:val="00B528C6"/>
    <w:rsid w:val="00B531A5"/>
    <w:rsid w:val="00B541EE"/>
    <w:rsid w:val="00B54B07"/>
    <w:rsid w:val="00B55CE7"/>
    <w:rsid w:val="00B5643B"/>
    <w:rsid w:val="00B567C2"/>
    <w:rsid w:val="00B5789E"/>
    <w:rsid w:val="00B60C37"/>
    <w:rsid w:val="00B60F5C"/>
    <w:rsid w:val="00B61CF6"/>
    <w:rsid w:val="00B62CBC"/>
    <w:rsid w:val="00B62FF3"/>
    <w:rsid w:val="00B63330"/>
    <w:rsid w:val="00B6338E"/>
    <w:rsid w:val="00B638BE"/>
    <w:rsid w:val="00B638BF"/>
    <w:rsid w:val="00B63DE5"/>
    <w:rsid w:val="00B64C8E"/>
    <w:rsid w:val="00B64F8A"/>
    <w:rsid w:val="00B65B00"/>
    <w:rsid w:val="00B66D12"/>
    <w:rsid w:val="00B714EB"/>
    <w:rsid w:val="00B717EE"/>
    <w:rsid w:val="00B732B7"/>
    <w:rsid w:val="00B743B0"/>
    <w:rsid w:val="00B7511B"/>
    <w:rsid w:val="00B7637C"/>
    <w:rsid w:val="00B76A8E"/>
    <w:rsid w:val="00B7737B"/>
    <w:rsid w:val="00B778FF"/>
    <w:rsid w:val="00B77F37"/>
    <w:rsid w:val="00B8085E"/>
    <w:rsid w:val="00B808E2"/>
    <w:rsid w:val="00B81E23"/>
    <w:rsid w:val="00B81E57"/>
    <w:rsid w:val="00B826CF"/>
    <w:rsid w:val="00B8310A"/>
    <w:rsid w:val="00B8374E"/>
    <w:rsid w:val="00B846F9"/>
    <w:rsid w:val="00B860EB"/>
    <w:rsid w:val="00B86DF1"/>
    <w:rsid w:val="00B87659"/>
    <w:rsid w:val="00B87C72"/>
    <w:rsid w:val="00B9044C"/>
    <w:rsid w:val="00B9170B"/>
    <w:rsid w:val="00B917E1"/>
    <w:rsid w:val="00B91FF1"/>
    <w:rsid w:val="00B9221A"/>
    <w:rsid w:val="00B92F72"/>
    <w:rsid w:val="00B93B7E"/>
    <w:rsid w:val="00B94545"/>
    <w:rsid w:val="00B95C9E"/>
    <w:rsid w:val="00B96CFC"/>
    <w:rsid w:val="00B96F4C"/>
    <w:rsid w:val="00B97042"/>
    <w:rsid w:val="00B97511"/>
    <w:rsid w:val="00BA1B01"/>
    <w:rsid w:val="00BA1CCC"/>
    <w:rsid w:val="00BA1E61"/>
    <w:rsid w:val="00BA2393"/>
    <w:rsid w:val="00BA295E"/>
    <w:rsid w:val="00BA2FD8"/>
    <w:rsid w:val="00BA32FE"/>
    <w:rsid w:val="00BA42CB"/>
    <w:rsid w:val="00BA49B2"/>
    <w:rsid w:val="00BA61F5"/>
    <w:rsid w:val="00BA6FF1"/>
    <w:rsid w:val="00BA7446"/>
    <w:rsid w:val="00BB01BF"/>
    <w:rsid w:val="00BB1343"/>
    <w:rsid w:val="00BB1448"/>
    <w:rsid w:val="00BB1B30"/>
    <w:rsid w:val="00BB28CC"/>
    <w:rsid w:val="00BB2F3E"/>
    <w:rsid w:val="00BB4932"/>
    <w:rsid w:val="00BB4EB9"/>
    <w:rsid w:val="00BB5751"/>
    <w:rsid w:val="00BB5923"/>
    <w:rsid w:val="00BC064A"/>
    <w:rsid w:val="00BC171F"/>
    <w:rsid w:val="00BC1DE0"/>
    <w:rsid w:val="00BC298E"/>
    <w:rsid w:val="00BC2D12"/>
    <w:rsid w:val="00BC2E06"/>
    <w:rsid w:val="00BC37D7"/>
    <w:rsid w:val="00BC42EF"/>
    <w:rsid w:val="00BC66D5"/>
    <w:rsid w:val="00BC76CA"/>
    <w:rsid w:val="00BD0442"/>
    <w:rsid w:val="00BD093C"/>
    <w:rsid w:val="00BD149F"/>
    <w:rsid w:val="00BD1659"/>
    <w:rsid w:val="00BD21D2"/>
    <w:rsid w:val="00BD2F6D"/>
    <w:rsid w:val="00BD473A"/>
    <w:rsid w:val="00BD49D6"/>
    <w:rsid w:val="00BD4B14"/>
    <w:rsid w:val="00BD4EE1"/>
    <w:rsid w:val="00BD51A4"/>
    <w:rsid w:val="00BD53B1"/>
    <w:rsid w:val="00BD591E"/>
    <w:rsid w:val="00BD72AA"/>
    <w:rsid w:val="00BE0B59"/>
    <w:rsid w:val="00BE1506"/>
    <w:rsid w:val="00BE184D"/>
    <w:rsid w:val="00BE2788"/>
    <w:rsid w:val="00BE2D3B"/>
    <w:rsid w:val="00BE3A1A"/>
    <w:rsid w:val="00BE42BD"/>
    <w:rsid w:val="00BE5086"/>
    <w:rsid w:val="00BE64E7"/>
    <w:rsid w:val="00BF1472"/>
    <w:rsid w:val="00BF157D"/>
    <w:rsid w:val="00BF25D4"/>
    <w:rsid w:val="00BF2F24"/>
    <w:rsid w:val="00BF2FAC"/>
    <w:rsid w:val="00BF35B6"/>
    <w:rsid w:val="00BF35BE"/>
    <w:rsid w:val="00BF3738"/>
    <w:rsid w:val="00BF395D"/>
    <w:rsid w:val="00BF67A2"/>
    <w:rsid w:val="00BF6C9D"/>
    <w:rsid w:val="00C00FAE"/>
    <w:rsid w:val="00C020D8"/>
    <w:rsid w:val="00C02593"/>
    <w:rsid w:val="00C02887"/>
    <w:rsid w:val="00C0323A"/>
    <w:rsid w:val="00C03333"/>
    <w:rsid w:val="00C03398"/>
    <w:rsid w:val="00C04376"/>
    <w:rsid w:val="00C04B5A"/>
    <w:rsid w:val="00C07DF6"/>
    <w:rsid w:val="00C106C5"/>
    <w:rsid w:val="00C11654"/>
    <w:rsid w:val="00C12D30"/>
    <w:rsid w:val="00C1389A"/>
    <w:rsid w:val="00C1546A"/>
    <w:rsid w:val="00C163CA"/>
    <w:rsid w:val="00C1759A"/>
    <w:rsid w:val="00C20092"/>
    <w:rsid w:val="00C21383"/>
    <w:rsid w:val="00C2182B"/>
    <w:rsid w:val="00C220C7"/>
    <w:rsid w:val="00C235D7"/>
    <w:rsid w:val="00C238D1"/>
    <w:rsid w:val="00C24456"/>
    <w:rsid w:val="00C24746"/>
    <w:rsid w:val="00C24EC1"/>
    <w:rsid w:val="00C254DA"/>
    <w:rsid w:val="00C257BA"/>
    <w:rsid w:val="00C26BCE"/>
    <w:rsid w:val="00C27F3E"/>
    <w:rsid w:val="00C3032A"/>
    <w:rsid w:val="00C3070C"/>
    <w:rsid w:val="00C334F4"/>
    <w:rsid w:val="00C34004"/>
    <w:rsid w:val="00C340C0"/>
    <w:rsid w:val="00C35782"/>
    <w:rsid w:val="00C35F50"/>
    <w:rsid w:val="00C36B37"/>
    <w:rsid w:val="00C37225"/>
    <w:rsid w:val="00C372E5"/>
    <w:rsid w:val="00C37EE9"/>
    <w:rsid w:val="00C410EE"/>
    <w:rsid w:val="00C41C68"/>
    <w:rsid w:val="00C4207C"/>
    <w:rsid w:val="00C42139"/>
    <w:rsid w:val="00C428A8"/>
    <w:rsid w:val="00C4465E"/>
    <w:rsid w:val="00C44B77"/>
    <w:rsid w:val="00C460CB"/>
    <w:rsid w:val="00C4618D"/>
    <w:rsid w:val="00C464A7"/>
    <w:rsid w:val="00C46BFE"/>
    <w:rsid w:val="00C5033D"/>
    <w:rsid w:val="00C5041F"/>
    <w:rsid w:val="00C51321"/>
    <w:rsid w:val="00C52241"/>
    <w:rsid w:val="00C523B9"/>
    <w:rsid w:val="00C52E4F"/>
    <w:rsid w:val="00C53E56"/>
    <w:rsid w:val="00C55385"/>
    <w:rsid w:val="00C57B24"/>
    <w:rsid w:val="00C57C9F"/>
    <w:rsid w:val="00C6078C"/>
    <w:rsid w:val="00C6111D"/>
    <w:rsid w:val="00C6156A"/>
    <w:rsid w:val="00C6175F"/>
    <w:rsid w:val="00C62905"/>
    <w:rsid w:val="00C62B6B"/>
    <w:rsid w:val="00C6339B"/>
    <w:rsid w:val="00C64903"/>
    <w:rsid w:val="00C666E7"/>
    <w:rsid w:val="00C66F45"/>
    <w:rsid w:val="00C673FF"/>
    <w:rsid w:val="00C67F24"/>
    <w:rsid w:val="00C67F8F"/>
    <w:rsid w:val="00C70216"/>
    <w:rsid w:val="00C70335"/>
    <w:rsid w:val="00C70A03"/>
    <w:rsid w:val="00C7129A"/>
    <w:rsid w:val="00C72328"/>
    <w:rsid w:val="00C726E4"/>
    <w:rsid w:val="00C728CA"/>
    <w:rsid w:val="00C73944"/>
    <w:rsid w:val="00C73A20"/>
    <w:rsid w:val="00C74304"/>
    <w:rsid w:val="00C74BB5"/>
    <w:rsid w:val="00C74D2C"/>
    <w:rsid w:val="00C75BCC"/>
    <w:rsid w:val="00C76C69"/>
    <w:rsid w:val="00C76F40"/>
    <w:rsid w:val="00C80F87"/>
    <w:rsid w:val="00C81D11"/>
    <w:rsid w:val="00C81F69"/>
    <w:rsid w:val="00C82560"/>
    <w:rsid w:val="00C8258F"/>
    <w:rsid w:val="00C827DC"/>
    <w:rsid w:val="00C85801"/>
    <w:rsid w:val="00C87B8E"/>
    <w:rsid w:val="00C91117"/>
    <w:rsid w:val="00C916F5"/>
    <w:rsid w:val="00C91D2C"/>
    <w:rsid w:val="00C92F0B"/>
    <w:rsid w:val="00C93E85"/>
    <w:rsid w:val="00C9480B"/>
    <w:rsid w:val="00C948C3"/>
    <w:rsid w:val="00C95380"/>
    <w:rsid w:val="00C95866"/>
    <w:rsid w:val="00CA0930"/>
    <w:rsid w:val="00CA0E0D"/>
    <w:rsid w:val="00CA1997"/>
    <w:rsid w:val="00CA1C8F"/>
    <w:rsid w:val="00CA27CC"/>
    <w:rsid w:val="00CA2F13"/>
    <w:rsid w:val="00CA2F42"/>
    <w:rsid w:val="00CA31AF"/>
    <w:rsid w:val="00CA3A55"/>
    <w:rsid w:val="00CA46F8"/>
    <w:rsid w:val="00CA6979"/>
    <w:rsid w:val="00CA71C5"/>
    <w:rsid w:val="00CB0581"/>
    <w:rsid w:val="00CB0D22"/>
    <w:rsid w:val="00CB0E37"/>
    <w:rsid w:val="00CB1765"/>
    <w:rsid w:val="00CB17BA"/>
    <w:rsid w:val="00CB1F42"/>
    <w:rsid w:val="00CB2C36"/>
    <w:rsid w:val="00CB3960"/>
    <w:rsid w:val="00CB3CF1"/>
    <w:rsid w:val="00CB4434"/>
    <w:rsid w:val="00CB4AB7"/>
    <w:rsid w:val="00CB5EB5"/>
    <w:rsid w:val="00CB621B"/>
    <w:rsid w:val="00CB7BB2"/>
    <w:rsid w:val="00CC02B3"/>
    <w:rsid w:val="00CC05E5"/>
    <w:rsid w:val="00CC062B"/>
    <w:rsid w:val="00CC14F7"/>
    <w:rsid w:val="00CC2848"/>
    <w:rsid w:val="00CC2FE8"/>
    <w:rsid w:val="00CC3099"/>
    <w:rsid w:val="00CC3229"/>
    <w:rsid w:val="00CC3D0F"/>
    <w:rsid w:val="00CC4B27"/>
    <w:rsid w:val="00CC4ED5"/>
    <w:rsid w:val="00CC5184"/>
    <w:rsid w:val="00CC5753"/>
    <w:rsid w:val="00CC59B5"/>
    <w:rsid w:val="00CC5C7F"/>
    <w:rsid w:val="00CC5EC0"/>
    <w:rsid w:val="00CC5FFF"/>
    <w:rsid w:val="00CC6A45"/>
    <w:rsid w:val="00CC73EC"/>
    <w:rsid w:val="00CC786C"/>
    <w:rsid w:val="00CD12BC"/>
    <w:rsid w:val="00CD1F0B"/>
    <w:rsid w:val="00CD34AD"/>
    <w:rsid w:val="00CD605C"/>
    <w:rsid w:val="00CD6091"/>
    <w:rsid w:val="00CD6AA9"/>
    <w:rsid w:val="00CE0F82"/>
    <w:rsid w:val="00CE12B4"/>
    <w:rsid w:val="00CE15D6"/>
    <w:rsid w:val="00CE20F2"/>
    <w:rsid w:val="00CE3185"/>
    <w:rsid w:val="00CE3662"/>
    <w:rsid w:val="00CE3BE7"/>
    <w:rsid w:val="00CE47F7"/>
    <w:rsid w:val="00CE4890"/>
    <w:rsid w:val="00CE4E37"/>
    <w:rsid w:val="00CE706B"/>
    <w:rsid w:val="00CE7A4C"/>
    <w:rsid w:val="00CE7A6A"/>
    <w:rsid w:val="00CF03D0"/>
    <w:rsid w:val="00CF0445"/>
    <w:rsid w:val="00CF059B"/>
    <w:rsid w:val="00CF05EC"/>
    <w:rsid w:val="00CF0E1B"/>
    <w:rsid w:val="00CF2C01"/>
    <w:rsid w:val="00CF2F03"/>
    <w:rsid w:val="00CF3D42"/>
    <w:rsid w:val="00CF3DC4"/>
    <w:rsid w:val="00CF4FE1"/>
    <w:rsid w:val="00CF6A36"/>
    <w:rsid w:val="00CF757D"/>
    <w:rsid w:val="00D002E4"/>
    <w:rsid w:val="00D006C6"/>
    <w:rsid w:val="00D038AC"/>
    <w:rsid w:val="00D04111"/>
    <w:rsid w:val="00D04C88"/>
    <w:rsid w:val="00D04CF8"/>
    <w:rsid w:val="00D05E82"/>
    <w:rsid w:val="00D068B0"/>
    <w:rsid w:val="00D06965"/>
    <w:rsid w:val="00D069C6"/>
    <w:rsid w:val="00D0712C"/>
    <w:rsid w:val="00D0737D"/>
    <w:rsid w:val="00D07D71"/>
    <w:rsid w:val="00D10D4C"/>
    <w:rsid w:val="00D11090"/>
    <w:rsid w:val="00D110A8"/>
    <w:rsid w:val="00D113EF"/>
    <w:rsid w:val="00D12001"/>
    <w:rsid w:val="00D12440"/>
    <w:rsid w:val="00D128AA"/>
    <w:rsid w:val="00D1348B"/>
    <w:rsid w:val="00D13719"/>
    <w:rsid w:val="00D14BDF"/>
    <w:rsid w:val="00D15801"/>
    <w:rsid w:val="00D174F9"/>
    <w:rsid w:val="00D20FC4"/>
    <w:rsid w:val="00D2335C"/>
    <w:rsid w:val="00D23669"/>
    <w:rsid w:val="00D23936"/>
    <w:rsid w:val="00D26108"/>
    <w:rsid w:val="00D2615D"/>
    <w:rsid w:val="00D262B4"/>
    <w:rsid w:val="00D26ED8"/>
    <w:rsid w:val="00D278B6"/>
    <w:rsid w:val="00D27985"/>
    <w:rsid w:val="00D30621"/>
    <w:rsid w:val="00D3068E"/>
    <w:rsid w:val="00D30BD8"/>
    <w:rsid w:val="00D31802"/>
    <w:rsid w:val="00D319A1"/>
    <w:rsid w:val="00D31CDE"/>
    <w:rsid w:val="00D31FD3"/>
    <w:rsid w:val="00D32034"/>
    <w:rsid w:val="00D3216E"/>
    <w:rsid w:val="00D32C2A"/>
    <w:rsid w:val="00D32F93"/>
    <w:rsid w:val="00D34643"/>
    <w:rsid w:val="00D35F6E"/>
    <w:rsid w:val="00D37DE8"/>
    <w:rsid w:val="00D40AD2"/>
    <w:rsid w:val="00D413D0"/>
    <w:rsid w:val="00D41AE9"/>
    <w:rsid w:val="00D42438"/>
    <w:rsid w:val="00D42705"/>
    <w:rsid w:val="00D42717"/>
    <w:rsid w:val="00D44387"/>
    <w:rsid w:val="00D44A99"/>
    <w:rsid w:val="00D4559E"/>
    <w:rsid w:val="00D4575A"/>
    <w:rsid w:val="00D457F2"/>
    <w:rsid w:val="00D46E20"/>
    <w:rsid w:val="00D46FF1"/>
    <w:rsid w:val="00D506CE"/>
    <w:rsid w:val="00D51E11"/>
    <w:rsid w:val="00D522D1"/>
    <w:rsid w:val="00D52520"/>
    <w:rsid w:val="00D5264D"/>
    <w:rsid w:val="00D52792"/>
    <w:rsid w:val="00D559B3"/>
    <w:rsid w:val="00D5700E"/>
    <w:rsid w:val="00D575C7"/>
    <w:rsid w:val="00D623FE"/>
    <w:rsid w:val="00D62744"/>
    <w:rsid w:val="00D63863"/>
    <w:rsid w:val="00D638EB"/>
    <w:rsid w:val="00D6474A"/>
    <w:rsid w:val="00D65933"/>
    <w:rsid w:val="00D6692B"/>
    <w:rsid w:val="00D66D82"/>
    <w:rsid w:val="00D716AD"/>
    <w:rsid w:val="00D72853"/>
    <w:rsid w:val="00D72F38"/>
    <w:rsid w:val="00D733F0"/>
    <w:rsid w:val="00D74194"/>
    <w:rsid w:val="00D741E9"/>
    <w:rsid w:val="00D74C76"/>
    <w:rsid w:val="00D75730"/>
    <w:rsid w:val="00D7659C"/>
    <w:rsid w:val="00D76DC6"/>
    <w:rsid w:val="00D81C94"/>
    <w:rsid w:val="00D81CB7"/>
    <w:rsid w:val="00D81D80"/>
    <w:rsid w:val="00D824FB"/>
    <w:rsid w:val="00D8287F"/>
    <w:rsid w:val="00D83CEA"/>
    <w:rsid w:val="00D83EF0"/>
    <w:rsid w:val="00D8420D"/>
    <w:rsid w:val="00D8486B"/>
    <w:rsid w:val="00D85072"/>
    <w:rsid w:val="00D85507"/>
    <w:rsid w:val="00D85E45"/>
    <w:rsid w:val="00D86D23"/>
    <w:rsid w:val="00D91C09"/>
    <w:rsid w:val="00D9218C"/>
    <w:rsid w:val="00D9222A"/>
    <w:rsid w:val="00D92694"/>
    <w:rsid w:val="00D93AFD"/>
    <w:rsid w:val="00D940D1"/>
    <w:rsid w:val="00D95366"/>
    <w:rsid w:val="00D9612E"/>
    <w:rsid w:val="00DA14FE"/>
    <w:rsid w:val="00DA1A52"/>
    <w:rsid w:val="00DA3C50"/>
    <w:rsid w:val="00DA3C8B"/>
    <w:rsid w:val="00DA3EBD"/>
    <w:rsid w:val="00DA4998"/>
    <w:rsid w:val="00DA49CA"/>
    <w:rsid w:val="00DA4EAC"/>
    <w:rsid w:val="00DA5347"/>
    <w:rsid w:val="00DA5F83"/>
    <w:rsid w:val="00DA6623"/>
    <w:rsid w:val="00DA6E5F"/>
    <w:rsid w:val="00DA6F4C"/>
    <w:rsid w:val="00DA6F7C"/>
    <w:rsid w:val="00DA7333"/>
    <w:rsid w:val="00DA738B"/>
    <w:rsid w:val="00DA76AD"/>
    <w:rsid w:val="00DA7F14"/>
    <w:rsid w:val="00DB1F97"/>
    <w:rsid w:val="00DB2241"/>
    <w:rsid w:val="00DB4285"/>
    <w:rsid w:val="00DB54BB"/>
    <w:rsid w:val="00DB586B"/>
    <w:rsid w:val="00DB5BEB"/>
    <w:rsid w:val="00DB6AB0"/>
    <w:rsid w:val="00DB6CDB"/>
    <w:rsid w:val="00DB6EC8"/>
    <w:rsid w:val="00DB7B21"/>
    <w:rsid w:val="00DC1F82"/>
    <w:rsid w:val="00DC358D"/>
    <w:rsid w:val="00DC4534"/>
    <w:rsid w:val="00DC45DD"/>
    <w:rsid w:val="00DC4EEF"/>
    <w:rsid w:val="00DC5B81"/>
    <w:rsid w:val="00DC6DF3"/>
    <w:rsid w:val="00DC6EE8"/>
    <w:rsid w:val="00DC7160"/>
    <w:rsid w:val="00DC72D1"/>
    <w:rsid w:val="00DD0217"/>
    <w:rsid w:val="00DD0881"/>
    <w:rsid w:val="00DD0BEF"/>
    <w:rsid w:val="00DD1E5A"/>
    <w:rsid w:val="00DD21A4"/>
    <w:rsid w:val="00DD25D2"/>
    <w:rsid w:val="00DD4A1E"/>
    <w:rsid w:val="00DD52D0"/>
    <w:rsid w:val="00DD53FB"/>
    <w:rsid w:val="00DD5B13"/>
    <w:rsid w:val="00DD7992"/>
    <w:rsid w:val="00DE0A86"/>
    <w:rsid w:val="00DE3266"/>
    <w:rsid w:val="00DE3705"/>
    <w:rsid w:val="00DE3D14"/>
    <w:rsid w:val="00DE4B89"/>
    <w:rsid w:val="00DE4BD7"/>
    <w:rsid w:val="00DE4CEE"/>
    <w:rsid w:val="00DE5D7B"/>
    <w:rsid w:val="00DE6171"/>
    <w:rsid w:val="00DE67A6"/>
    <w:rsid w:val="00DE72F7"/>
    <w:rsid w:val="00DF1BEF"/>
    <w:rsid w:val="00DF23D0"/>
    <w:rsid w:val="00DF25D6"/>
    <w:rsid w:val="00DF26AA"/>
    <w:rsid w:val="00DF37B8"/>
    <w:rsid w:val="00DF4802"/>
    <w:rsid w:val="00DF5290"/>
    <w:rsid w:val="00DF54A6"/>
    <w:rsid w:val="00DF74AA"/>
    <w:rsid w:val="00DF7558"/>
    <w:rsid w:val="00DF76D4"/>
    <w:rsid w:val="00E006A1"/>
    <w:rsid w:val="00E00EFD"/>
    <w:rsid w:val="00E018DD"/>
    <w:rsid w:val="00E027A3"/>
    <w:rsid w:val="00E029B5"/>
    <w:rsid w:val="00E03200"/>
    <w:rsid w:val="00E0595C"/>
    <w:rsid w:val="00E062EA"/>
    <w:rsid w:val="00E06ACF"/>
    <w:rsid w:val="00E071E4"/>
    <w:rsid w:val="00E07676"/>
    <w:rsid w:val="00E10780"/>
    <w:rsid w:val="00E1381D"/>
    <w:rsid w:val="00E13D7D"/>
    <w:rsid w:val="00E147F4"/>
    <w:rsid w:val="00E14B86"/>
    <w:rsid w:val="00E14DCE"/>
    <w:rsid w:val="00E15444"/>
    <w:rsid w:val="00E15A1B"/>
    <w:rsid w:val="00E15C2F"/>
    <w:rsid w:val="00E16540"/>
    <w:rsid w:val="00E2038B"/>
    <w:rsid w:val="00E2046C"/>
    <w:rsid w:val="00E207B9"/>
    <w:rsid w:val="00E20929"/>
    <w:rsid w:val="00E214C5"/>
    <w:rsid w:val="00E21F90"/>
    <w:rsid w:val="00E22365"/>
    <w:rsid w:val="00E22DD1"/>
    <w:rsid w:val="00E233C1"/>
    <w:rsid w:val="00E23A31"/>
    <w:rsid w:val="00E24246"/>
    <w:rsid w:val="00E24556"/>
    <w:rsid w:val="00E2462F"/>
    <w:rsid w:val="00E246AB"/>
    <w:rsid w:val="00E256D3"/>
    <w:rsid w:val="00E26CD0"/>
    <w:rsid w:val="00E277A5"/>
    <w:rsid w:val="00E27F1B"/>
    <w:rsid w:val="00E3032A"/>
    <w:rsid w:val="00E3049A"/>
    <w:rsid w:val="00E305EC"/>
    <w:rsid w:val="00E30746"/>
    <w:rsid w:val="00E30830"/>
    <w:rsid w:val="00E32354"/>
    <w:rsid w:val="00E32759"/>
    <w:rsid w:val="00E34834"/>
    <w:rsid w:val="00E349CF"/>
    <w:rsid w:val="00E35990"/>
    <w:rsid w:val="00E35D33"/>
    <w:rsid w:val="00E35DE4"/>
    <w:rsid w:val="00E374F2"/>
    <w:rsid w:val="00E37E95"/>
    <w:rsid w:val="00E40DC8"/>
    <w:rsid w:val="00E416AD"/>
    <w:rsid w:val="00E41DBA"/>
    <w:rsid w:val="00E421DD"/>
    <w:rsid w:val="00E44A1D"/>
    <w:rsid w:val="00E46693"/>
    <w:rsid w:val="00E46B4F"/>
    <w:rsid w:val="00E47DA2"/>
    <w:rsid w:val="00E5023B"/>
    <w:rsid w:val="00E50781"/>
    <w:rsid w:val="00E50A71"/>
    <w:rsid w:val="00E51513"/>
    <w:rsid w:val="00E5180F"/>
    <w:rsid w:val="00E53312"/>
    <w:rsid w:val="00E53BF3"/>
    <w:rsid w:val="00E53DAB"/>
    <w:rsid w:val="00E53EBD"/>
    <w:rsid w:val="00E5556D"/>
    <w:rsid w:val="00E55857"/>
    <w:rsid w:val="00E56D53"/>
    <w:rsid w:val="00E570A6"/>
    <w:rsid w:val="00E57F7E"/>
    <w:rsid w:val="00E602E5"/>
    <w:rsid w:val="00E606B2"/>
    <w:rsid w:val="00E60CD8"/>
    <w:rsid w:val="00E611CF"/>
    <w:rsid w:val="00E612D7"/>
    <w:rsid w:val="00E61CDE"/>
    <w:rsid w:val="00E62417"/>
    <w:rsid w:val="00E6298C"/>
    <w:rsid w:val="00E62E65"/>
    <w:rsid w:val="00E64816"/>
    <w:rsid w:val="00E6492B"/>
    <w:rsid w:val="00E64AF1"/>
    <w:rsid w:val="00E67AB7"/>
    <w:rsid w:val="00E702E9"/>
    <w:rsid w:val="00E70B9D"/>
    <w:rsid w:val="00E72210"/>
    <w:rsid w:val="00E72B44"/>
    <w:rsid w:val="00E72E7C"/>
    <w:rsid w:val="00E72EBF"/>
    <w:rsid w:val="00E7399A"/>
    <w:rsid w:val="00E73F9C"/>
    <w:rsid w:val="00E74132"/>
    <w:rsid w:val="00E74936"/>
    <w:rsid w:val="00E74973"/>
    <w:rsid w:val="00E76DA2"/>
    <w:rsid w:val="00E77B99"/>
    <w:rsid w:val="00E80B22"/>
    <w:rsid w:val="00E81368"/>
    <w:rsid w:val="00E8158A"/>
    <w:rsid w:val="00E82F97"/>
    <w:rsid w:val="00E83366"/>
    <w:rsid w:val="00E83F09"/>
    <w:rsid w:val="00E84297"/>
    <w:rsid w:val="00E84901"/>
    <w:rsid w:val="00E84A60"/>
    <w:rsid w:val="00E873EB"/>
    <w:rsid w:val="00E87D1B"/>
    <w:rsid w:val="00E9040F"/>
    <w:rsid w:val="00E919D5"/>
    <w:rsid w:val="00E95A1C"/>
    <w:rsid w:val="00E95BC5"/>
    <w:rsid w:val="00E976E1"/>
    <w:rsid w:val="00E97C79"/>
    <w:rsid w:val="00E97E33"/>
    <w:rsid w:val="00EA0595"/>
    <w:rsid w:val="00EA0A91"/>
    <w:rsid w:val="00EA0B58"/>
    <w:rsid w:val="00EA14BD"/>
    <w:rsid w:val="00EA38DB"/>
    <w:rsid w:val="00EA39DE"/>
    <w:rsid w:val="00EA6EBD"/>
    <w:rsid w:val="00EB22C3"/>
    <w:rsid w:val="00EB282E"/>
    <w:rsid w:val="00EB2BE0"/>
    <w:rsid w:val="00EB365B"/>
    <w:rsid w:val="00EB407D"/>
    <w:rsid w:val="00EB530B"/>
    <w:rsid w:val="00EB5CC4"/>
    <w:rsid w:val="00EB5FB0"/>
    <w:rsid w:val="00EB7C80"/>
    <w:rsid w:val="00EC014F"/>
    <w:rsid w:val="00EC06B3"/>
    <w:rsid w:val="00EC0A2E"/>
    <w:rsid w:val="00EC1202"/>
    <w:rsid w:val="00EC1ED6"/>
    <w:rsid w:val="00EC48C7"/>
    <w:rsid w:val="00EC5633"/>
    <w:rsid w:val="00EC5FEC"/>
    <w:rsid w:val="00EC60B0"/>
    <w:rsid w:val="00EC617F"/>
    <w:rsid w:val="00EC6392"/>
    <w:rsid w:val="00EC6D21"/>
    <w:rsid w:val="00EC7DDC"/>
    <w:rsid w:val="00ED0368"/>
    <w:rsid w:val="00ED0C49"/>
    <w:rsid w:val="00ED15F8"/>
    <w:rsid w:val="00ED1FFC"/>
    <w:rsid w:val="00ED2EED"/>
    <w:rsid w:val="00ED3A98"/>
    <w:rsid w:val="00ED471F"/>
    <w:rsid w:val="00ED4A0A"/>
    <w:rsid w:val="00ED4A4C"/>
    <w:rsid w:val="00ED569D"/>
    <w:rsid w:val="00ED6174"/>
    <w:rsid w:val="00ED635E"/>
    <w:rsid w:val="00ED6E3E"/>
    <w:rsid w:val="00ED72FE"/>
    <w:rsid w:val="00ED7521"/>
    <w:rsid w:val="00ED7798"/>
    <w:rsid w:val="00ED7E7D"/>
    <w:rsid w:val="00EE1ADE"/>
    <w:rsid w:val="00EE1E4F"/>
    <w:rsid w:val="00EE71DB"/>
    <w:rsid w:val="00EE7498"/>
    <w:rsid w:val="00EE77CE"/>
    <w:rsid w:val="00EF1666"/>
    <w:rsid w:val="00EF1BD3"/>
    <w:rsid w:val="00EF25D2"/>
    <w:rsid w:val="00EF2880"/>
    <w:rsid w:val="00EF4017"/>
    <w:rsid w:val="00EF50D3"/>
    <w:rsid w:val="00EF5283"/>
    <w:rsid w:val="00EF54BC"/>
    <w:rsid w:val="00EF58BB"/>
    <w:rsid w:val="00EF596E"/>
    <w:rsid w:val="00EF6511"/>
    <w:rsid w:val="00EF6AA0"/>
    <w:rsid w:val="00EF726A"/>
    <w:rsid w:val="00EF7740"/>
    <w:rsid w:val="00F021E7"/>
    <w:rsid w:val="00F037FA"/>
    <w:rsid w:val="00F04377"/>
    <w:rsid w:val="00F04CC0"/>
    <w:rsid w:val="00F05255"/>
    <w:rsid w:val="00F055AB"/>
    <w:rsid w:val="00F055CA"/>
    <w:rsid w:val="00F05F1A"/>
    <w:rsid w:val="00F10568"/>
    <w:rsid w:val="00F1321F"/>
    <w:rsid w:val="00F14586"/>
    <w:rsid w:val="00F14880"/>
    <w:rsid w:val="00F16138"/>
    <w:rsid w:val="00F16B16"/>
    <w:rsid w:val="00F1788A"/>
    <w:rsid w:val="00F178F5"/>
    <w:rsid w:val="00F17AC6"/>
    <w:rsid w:val="00F20FF0"/>
    <w:rsid w:val="00F21ABB"/>
    <w:rsid w:val="00F21C07"/>
    <w:rsid w:val="00F2218C"/>
    <w:rsid w:val="00F232F9"/>
    <w:rsid w:val="00F2358D"/>
    <w:rsid w:val="00F2519A"/>
    <w:rsid w:val="00F2586E"/>
    <w:rsid w:val="00F25D95"/>
    <w:rsid w:val="00F26B5E"/>
    <w:rsid w:val="00F26BAE"/>
    <w:rsid w:val="00F27205"/>
    <w:rsid w:val="00F27A6B"/>
    <w:rsid w:val="00F3141D"/>
    <w:rsid w:val="00F32449"/>
    <w:rsid w:val="00F329AF"/>
    <w:rsid w:val="00F336E0"/>
    <w:rsid w:val="00F36BD5"/>
    <w:rsid w:val="00F36FDD"/>
    <w:rsid w:val="00F3739B"/>
    <w:rsid w:val="00F401F6"/>
    <w:rsid w:val="00F4042C"/>
    <w:rsid w:val="00F4117F"/>
    <w:rsid w:val="00F41881"/>
    <w:rsid w:val="00F418B2"/>
    <w:rsid w:val="00F42D73"/>
    <w:rsid w:val="00F44DE7"/>
    <w:rsid w:val="00F44E53"/>
    <w:rsid w:val="00F45E75"/>
    <w:rsid w:val="00F46807"/>
    <w:rsid w:val="00F46E87"/>
    <w:rsid w:val="00F478A0"/>
    <w:rsid w:val="00F47CBA"/>
    <w:rsid w:val="00F50DD9"/>
    <w:rsid w:val="00F51E44"/>
    <w:rsid w:val="00F52E09"/>
    <w:rsid w:val="00F53351"/>
    <w:rsid w:val="00F5364D"/>
    <w:rsid w:val="00F53F30"/>
    <w:rsid w:val="00F55249"/>
    <w:rsid w:val="00F6086E"/>
    <w:rsid w:val="00F6490F"/>
    <w:rsid w:val="00F64913"/>
    <w:rsid w:val="00F6496E"/>
    <w:rsid w:val="00F67104"/>
    <w:rsid w:val="00F6788C"/>
    <w:rsid w:val="00F67F0A"/>
    <w:rsid w:val="00F70E07"/>
    <w:rsid w:val="00F71123"/>
    <w:rsid w:val="00F714FE"/>
    <w:rsid w:val="00F71B24"/>
    <w:rsid w:val="00F727EC"/>
    <w:rsid w:val="00F73932"/>
    <w:rsid w:val="00F747EE"/>
    <w:rsid w:val="00F762E5"/>
    <w:rsid w:val="00F77C78"/>
    <w:rsid w:val="00F80EA0"/>
    <w:rsid w:val="00F84B76"/>
    <w:rsid w:val="00F86AA4"/>
    <w:rsid w:val="00F8776E"/>
    <w:rsid w:val="00F90675"/>
    <w:rsid w:val="00F90816"/>
    <w:rsid w:val="00F90902"/>
    <w:rsid w:val="00F90CC6"/>
    <w:rsid w:val="00F9242D"/>
    <w:rsid w:val="00F92975"/>
    <w:rsid w:val="00F93CB9"/>
    <w:rsid w:val="00F93DF6"/>
    <w:rsid w:val="00F949C5"/>
    <w:rsid w:val="00F9570A"/>
    <w:rsid w:val="00F95CBD"/>
    <w:rsid w:val="00F95CC1"/>
    <w:rsid w:val="00F96C6E"/>
    <w:rsid w:val="00F97341"/>
    <w:rsid w:val="00F97B1A"/>
    <w:rsid w:val="00FA1B3A"/>
    <w:rsid w:val="00FA1C1B"/>
    <w:rsid w:val="00FA2976"/>
    <w:rsid w:val="00FA2B49"/>
    <w:rsid w:val="00FA3F0E"/>
    <w:rsid w:val="00FA4F78"/>
    <w:rsid w:val="00FA53DC"/>
    <w:rsid w:val="00FA5AA9"/>
    <w:rsid w:val="00FA67EC"/>
    <w:rsid w:val="00FB04AA"/>
    <w:rsid w:val="00FB05F7"/>
    <w:rsid w:val="00FB069C"/>
    <w:rsid w:val="00FB0756"/>
    <w:rsid w:val="00FB0CEB"/>
    <w:rsid w:val="00FB37F4"/>
    <w:rsid w:val="00FB3A1A"/>
    <w:rsid w:val="00FB3C44"/>
    <w:rsid w:val="00FB7112"/>
    <w:rsid w:val="00FB7D33"/>
    <w:rsid w:val="00FC0E2E"/>
    <w:rsid w:val="00FC0F50"/>
    <w:rsid w:val="00FC1B0B"/>
    <w:rsid w:val="00FC2181"/>
    <w:rsid w:val="00FC2456"/>
    <w:rsid w:val="00FC28BD"/>
    <w:rsid w:val="00FC2CF8"/>
    <w:rsid w:val="00FC3B93"/>
    <w:rsid w:val="00FC4621"/>
    <w:rsid w:val="00FC6227"/>
    <w:rsid w:val="00FC7A0A"/>
    <w:rsid w:val="00FC7AC5"/>
    <w:rsid w:val="00FD0CAA"/>
    <w:rsid w:val="00FD0F30"/>
    <w:rsid w:val="00FD1D16"/>
    <w:rsid w:val="00FD24C0"/>
    <w:rsid w:val="00FD29F1"/>
    <w:rsid w:val="00FD2E2B"/>
    <w:rsid w:val="00FD322C"/>
    <w:rsid w:val="00FD45B4"/>
    <w:rsid w:val="00FD46FD"/>
    <w:rsid w:val="00FD6201"/>
    <w:rsid w:val="00FD75A3"/>
    <w:rsid w:val="00FD7D7C"/>
    <w:rsid w:val="00FE054C"/>
    <w:rsid w:val="00FE0988"/>
    <w:rsid w:val="00FE0FF9"/>
    <w:rsid w:val="00FE1E99"/>
    <w:rsid w:val="00FE23AC"/>
    <w:rsid w:val="00FE2C80"/>
    <w:rsid w:val="00FE3B88"/>
    <w:rsid w:val="00FE5B22"/>
    <w:rsid w:val="00FE5ECC"/>
    <w:rsid w:val="00FE659E"/>
    <w:rsid w:val="00FE6865"/>
    <w:rsid w:val="00FE737E"/>
    <w:rsid w:val="00FE7492"/>
    <w:rsid w:val="00FF06AD"/>
    <w:rsid w:val="00FF11C7"/>
    <w:rsid w:val="00FF1AF9"/>
    <w:rsid w:val="00FF2777"/>
    <w:rsid w:val="00FF2E73"/>
    <w:rsid w:val="00FF371D"/>
    <w:rsid w:val="00FF69EE"/>
    <w:rsid w:val="00FF6F1B"/>
    <w:rsid w:val="00FF7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5ED55773"/>
  <w15:docId w15:val="{64385157-140D-4757-AB24-354C9DAD0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376D"/>
    <w:pPr>
      <w:jc w:val="both"/>
    </w:pPr>
    <w:rPr>
      <w:rFonts w:ascii="Arial" w:hAnsi="Arial"/>
      <w:sz w:val="24"/>
      <w:lang w:val="es-PE"/>
    </w:rPr>
  </w:style>
  <w:style w:type="paragraph" w:styleId="Ttulo1">
    <w:name w:val="heading 1"/>
    <w:basedOn w:val="Normal"/>
    <w:next w:val="Normal"/>
    <w:qFormat/>
    <w:rsid w:val="003E7EDB"/>
    <w:pPr>
      <w:keepNext/>
      <w:numPr>
        <w:numId w:val="1"/>
      </w:numPr>
      <w:outlineLvl w:val="0"/>
    </w:pPr>
    <w:rPr>
      <w:b/>
      <w:sz w:val="28"/>
      <w:lang w:val="es-ES_tradnl"/>
    </w:rPr>
  </w:style>
  <w:style w:type="paragraph" w:styleId="Ttulo2">
    <w:name w:val="heading 2"/>
    <w:basedOn w:val="Normal"/>
    <w:next w:val="Normal"/>
    <w:qFormat/>
    <w:rsid w:val="003E7EDB"/>
    <w:pPr>
      <w:keepNext/>
      <w:outlineLvl w:val="1"/>
    </w:pPr>
    <w:rPr>
      <w:b/>
      <w:sz w:val="28"/>
      <w:lang w:val="es-ES_tradnl"/>
    </w:rPr>
  </w:style>
  <w:style w:type="paragraph" w:styleId="Ttulo3">
    <w:name w:val="heading 3"/>
    <w:basedOn w:val="Normal"/>
    <w:next w:val="Normal"/>
    <w:qFormat/>
    <w:rsid w:val="003E7EDB"/>
    <w:pPr>
      <w:keepNext/>
      <w:outlineLvl w:val="2"/>
    </w:pPr>
    <w:rPr>
      <w:b/>
    </w:rPr>
  </w:style>
  <w:style w:type="paragraph" w:styleId="Ttulo4">
    <w:name w:val="heading 4"/>
    <w:basedOn w:val="Normal"/>
    <w:next w:val="Normal"/>
    <w:qFormat/>
    <w:rsid w:val="003E7EDB"/>
    <w:pPr>
      <w:keepNext/>
      <w:tabs>
        <w:tab w:val="left" w:pos="4820"/>
      </w:tabs>
      <w:outlineLvl w:val="3"/>
    </w:pPr>
  </w:style>
  <w:style w:type="paragraph" w:styleId="Ttulo5">
    <w:name w:val="heading 5"/>
    <w:basedOn w:val="Normal"/>
    <w:next w:val="Normal"/>
    <w:qFormat/>
    <w:rsid w:val="003E7EDB"/>
    <w:pPr>
      <w:keepNext/>
      <w:jc w:val="center"/>
      <w:outlineLvl w:val="4"/>
    </w:pPr>
    <w:rPr>
      <w:b/>
    </w:rPr>
  </w:style>
  <w:style w:type="paragraph" w:styleId="Ttulo6">
    <w:name w:val="heading 6"/>
    <w:basedOn w:val="Normal"/>
    <w:next w:val="Normal"/>
    <w:qFormat/>
    <w:rsid w:val="003E7EDB"/>
    <w:pPr>
      <w:keepNext/>
      <w:jc w:val="center"/>
      <w:outlineLvl w:val="5"/>
    </w:pPr>
    <w:rPr>
      <w:b/>
      <w:sz w:val="28"/>
      <w:lang w:val="es-ES"/>
    </w:rPr>
  </w:style>
  <w:style w:type="paragraph" w:styleId="Ttulo7">
    <w:name w:val="heading 7"/>
    <w:basedOn w:val="Normal"/>
    <w:next w:val="Normal"/>
    <w:qFormat/>
    <w:rsid w:val="003E7EDB"/>
    <w:pPr>
      <w:keepNext/>
      <w:jc w:val="left"/>
      <w:outlineLvl w:val="6"/>
    </w:pPr>
    <w:rPr>
      <w:b/>
    </w:rPr>
  </w:style>
  <w:style w:type="paragraph" w:styleId="Ttulo8">
    <w:name w:val="heading 8"/>
    <w:basedOn w:val="Normal"/>
    <w:next w:val="Normal"/>
    <w:qFormat/>
    <w:rsid w:val="003E7EDB"/>
    <w:pPr>
      <w:keepNext/>
      <w:jc w:val="center"/>
      <w:outlineLvl w:val="7"/>
    </w:pPr>
    <w:rPr>
      <w:b/>
      <w:sz w:val="36"/>
      <w:lang w:val="es-ES"/>
    </w:rPr>
  </w:style>
  <w:style w:type="paragraph" w:styleId="Ttulo9">
    <w:name w:val="heading 9"/>
    <w:basedOn w:val="Normal"/>
    <w:next w:val="Normal"/>
    <w:qFormat/>
    <w:rsid w:val="003E7EDB"/>
    <w:pPr>
      <w:keepNext/>
      <w:outlineLvl w:val="8"/>
    </w:pPr>
    <w:rPr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,h"/>
    <w:basedOn w:val="Normal"/>
    <w:link w:val="EncabezadoCar"/>
    <w:rsid w:val="003E7EDB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link w:val="PiedepginaCar"/>
    <w:uiPriority w:val="99"/>
    <w:rsid w:val="003E7EDB"/>
    <w:pPr>
      <w:tabs>
        <w:tab w:val="center" w:pos="4320"/>
        <w:tab w:val="right" w:pos="8640"/>
      </w:tabs>
    </w:pPr>
  </w:style>
  <w:style w:type="paragraph" w:styleId="Textoindependiente">
    <w:name w:val="Body Text"/>
    <w:basedOn w:val="Normal"/>
    <w:rsid w:val="003E7EDB"/>
    <w:rPr>
      <w:lang w:val="es-ES_tradnl"/>
    </w:rPr>
  </w:style>
  <w:style w:type="paragraph" w:styleId="Sangradetextonormal">
    <w:name w:val="Body Text Indent"/>
    <w:basedOn w:val="Normal"/>
    <w:rsid w:val="003E7EDB"/>
    <w:pPr>
      <w:tabs>
        <w:tab w:val="left" w:pos="4820"/>
      </w:tabs>
      <w:ind w:left="4320" w:hanging="4320"/>
    </w:pPr>
    <w:rPr>
      <w:lang w:val="es-ES_tradnl"/>
    </w:rPr>
  </w:style>
  <w:style w:type="character" w:styleId="Nmerodepgina">
    <w:name w:val="page number"/>
    <w:basedOn w:val="Fuentedeprrafopredeter"/>
    <w:rsid w:val="003E7EDB"/>
  </w:style>
  <w:style w:type="paragraph" w:styleId="Textoindependiente2">
    <w:name w:val="Body Text 2"/>
    <w:basedOn w:val="Normal"/>
    <w:rsid w:val="003E7EDB"/>
    <w:rPr>
      <w:snapToGrid w:val="0"/>
      <w:color w:val="000000"/>
      <w:lang w:val="es-ES_tradnl" w:eastAsia="es-ES"/>
    </w:rPr>
  </w:style>
  <w:style w:type="paragraph" w:styleId="Textoindependiente3">
    <w:name w:val="Body Text 3"/>
    <w:basedOn w:val="Normal"/>
    <w:rsid w:val="003E7EDB"/>
    <w:rPr>
      <w:snapToGrid w:val="0"/>
      <w:color w:val="000000"/>
      <w:lang w:eastAsia="es-ES"/>
    </w:rPr>
  </w:style>
  <w:style w:type="paragraph" w:styleId="TDC1">
    <w:name w:val="toc 1"/>
    <w:basedOn w:val="Normal"/>
    <w:next w:val="Normal"/>
    <w:autoRedefine/>
    <w:uiPriority w:val="39"/>
    <w:qFormat/>
    <w:rsid w:val="005D128D"/>
    <w:rPr>
      <w:sz w:val="20"/>
    </w:rPr>
  </w:style>
  <w:style w:type="paragraph" w:styleId="TDC2">
    <w:name w:val="toc 2"/>
    <w:basedOn w:val="Normal"/>
    <w:next w:val="Normal"/>
    <w:autoRedefine/>
    <w:uiPriority w:val="39"/>
    <w:qFormat/>
    <w:rsid w:val="003E7EDB"/>
    <w:pPr>
      <w:ind w:left="240"/>
    </w:pPr>
  </w:style>
  <w:style w:type="paragraph" w:styleId="TDC3">
    <w:name w:val="toc 3"/>
    <w:basedOn w:val="Normal"/>
    <w:next w:val="Normal"/>
    <w:autoRedefine/>
    <w:uiPriority w:val="39"/>
    <w:qFormat/>
    <w:rsid w:val="003E7EDB"/>
    <w:pPr>
      <w:ind w:left="480"/>
    </w:pPr>
  </w:style>
  <w:style w:type="paragraph" w:styleId="TDC4">
    <w:name w:val="toc 4"/>
    <w:basedOn w:val="Normal"/>
    <w:next w:val="Normal"/>
    <w:autoRedefine/>
    <w:semiHidden/>
    <w:rsid w:val="003E7EDB"/>
  </w:style>
  <w:style w:type="paragraph" w:styleId="TDC5">
    <w:name w:val="toc 5"/>
    <w:basedOn w:val="Normal"/>
    <w:next w:val="Normal"/>
    <w:autoRedefine/>
    <w:semiHidden/>
    <w:rsid w:val="003E7EDB"/>
    <w:pPr>
      <w:ind w:left="960"/>
    </w:pPr>
  </w:style>
  <w:style w:type="paragraph" w:styleId="TDC6">
    <w:name w:val="toc 6"/>
    <w:basedOn w:val="Normal"/>
    <w:next w:val="Normal"/>
    <w:autoRedefine/>
    <w:semiHidden/>
    <w:rsid w:val="003E7EDB"/>
    <w:pPr>
      <w:ind w:left="1200"/>
    </w:pPr>
  </w:style>
  <w:style w:type="paragraph" w:styleId="TDC7">
    <w:name w:val="toc 7"/>
    <w:basedOn w:val="Normal"/>
    <w:next w:val="Normal"/>
    <w:autoRedefine/>
    <w:semiHidden/>
    <w:rsid w:val="003E7EDB"/>
    <w:pPr>
      <w:ind w:left="1440"/>
    </w:pPr>
  </w:style>
  <w:style w:type="paragraph" w:styleId="TDC8">
    <w:name w:val="toc 8"/>
    <w:basedOn w:val="Normal"/>
    <w:next w:val="Normal"/>
    <w:autoRedefine/>
    <w:semiHidden/>
    <w:rsid w:val="003E7EDB"/>
    <w:pPr>
      <w:ind w:left="1680"/>
    </w:pPr>
  </w:style>
  <w:style w:type="paragraph" w:styleId="TDC9">
    <w:name w:val="toc 9"/>
    <w:basedOn w:val="Normal"/>
    <w:next w:val="Normal"/>
    <w:autoRedefine/>
    <w:semiHidden/>
    <w:rsid w:val="003E7EDB"/>
    <w:pPr>
      <w:ind w:left="1920"/>
    </w:pPr>
  </w:style>
  <w:style w:type="paragraph" w:styleId="Mapadeldocumento">
    <w:name w:val="Document Map"/>
    <w:basedOn w:val="Normal"/>
    <w:semiHidden/>
    <w:rsid w:val="003E7EDB"/>
    <w:pPr>
      <w:shd w:val="clear" w:color="auto" w:fill="000080"/>
    </w:pPr>
    <w:rPr>
      <w:rFonts w:ascii="Tahoma" w:hAnsi="Tahoma"/>
    </w:rPr>
  </w:style>
  <w:style w:type="paragraph" w:styleId="Sangra2detindependiente">
    <w:name w:val="Body Text Indent 2"/>
    <w:basedOn w:val="Normal"/>
    <w:rsid w:val="003E7EDB"/>
    <w:pPr>
      <w:ind w:left="360"/>
    </w:pPr>
  </w:style>
  <w:style w:type="paragraph" w:customStyle="1" w:styleId="PiedePgina1">
    <w:name w:val="Pie de Página 1"/>
    <w:rsid w:val="003E7EDB"/>
    <w:pPr>
      <w:pBdr>
        <w:top w:val="single" w:sz="12" w:space="1" w:color="auto"/>
      </w:pBdr>
      <w:tabs>
        <w:tab w:val="center" w:pos="4320"/>
        <w:tab w:val="right" w:pos="8640"/>
      </w:tabs>
    </w:pPr>
    <w:rPr>
      <w:noProof/>
    </w:rPr>
  </w:style>
  <w:style w:type="table" w:styleId="Tablaconcuadrcula">
    <w:name w:val="Table Grid"/>
    <w:basedOn w:val="Tablanormal"/>
    <w:rsid w:val="00604CCE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semiHidden/>
    <w:rsid w:val="00C80F87"/>
    <w:rPr>
      <w:rFonts w:ascii="Tahoma" w:hAnsi="Tahoma"/>
      <w:sz w:val="16"/>
      <w:szCs w:val="16"/>
    </w:rPr>
  </w:style>
  <w:style w:type="paragraph" w:customStyle="1" w:styleId="Tabletext">
    <w:name w:val="Tabletext"/>
    <w:basedOn w:val="Normal"/>
    <w:rsid w:val="00DB6AB0"/>
    <w:pPr>
      <w:keepLines/>
      <w:widowControl w:val="0"/>
      <w:spacing w:after="120" w:line="240" w:lineRule="atLeast"/>
      <w:jc w:val="left"/>
    </w:pPr>
    <w:rPr>
      <w:rFonts w:ascii="Times New Roman" w:hAnsi="Times New Roman"/>
      <w:sz w:val="20"/>
      <w:lang w:val="es-ES_tradnl"/>
    </w:rPr>
  </w:style>
  <w:style w:type="paragraph" w:customStyle="1" w:styleId="ParrafoSiguienteTitulo3">
    <w:name w:val="Parrafo Siguiente Titulo 3"/>
    <w:basedOn w:val="Normal"/>
    <w:rsid w:val="00074C4F"/>
    <w:pPr>
      <w:ind w:left="720"/>
      <w:jc w:val="left"/>
    </w:pPr>
    <w:rPr>
      <w:rFonts w:cs="Arial"/>
      <w:sz w:val="20"/>
    </w:rPr>
  </w:style>
  <w:style w:type="character" w:styleId="Refdecomentario">
    <w:name w:val="annotation reference"/>
    <w:basedOn w:val="Fuentedeprrafopredeter"/>
    <w:semiHidden/>
    <w:rsid w:val="00460E43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rsid w:val="00460E43"/>
    <w:rPr>
      <w:sz w:val="20"/>
    </w:rPr>
  </w:style>
  <w:style w:type="character" w:styleId="Hipervnculo">
    <w:name w:val="Hyperlink"/>
    <w:basedOn w:val="Fuentedeprrafopredeter"/>
    <w:uiPriority w:val="99"/>
    <w:rsid w:val="00881B2A"/>
    <w:rPr>
      <w:color w:val="0000FF"/>
      <w:u w:val="single"/>
    </w:rPr>
  </w:style>
  <w:style w:type="character" w:styleId="Hipervnculovisitado">
    <w:name w:val="FollowedHyperlink"/>
    <w:basedOn w:val="Fuentedeprrafopredeter"/>
    <w:rsid w:val="00881B2A"/>
    <w:rPr>
      <w:color w:val="800080"/>
      <w:u w:val="single"/>
    </w:rPr>
  </w:style>
  <w:style w:type="character" w:customStyle="1" w:styleId="PiedepginaCar">
    <w:name w:val="Pie de página Car"/>
    <w:basedOn w:val="Fuentedeprrafopredeter"/>
    <w:link w:val="Piedepgina"/>
    <w:uiPriority w:val="99"/>
    <w:rsid w:val="00BA2393"/>
    <w:rPr>
      <w:rFonts w:ascii="Arial" w:hAnsi="Arial"/>
      <w:sz w:val="24"/>
      <w:lang w:eastAsia="en-US"/>
    </w:rPr>
  </w:style>
  <w:style w:type="character" w:customStyle="1" w:styleId="EncabezadoCar">
    <w:name w:val="Encabezado Car"/>
    <w:aliases w:val="encabezado Car,h Car"/>
    <w:basedOn w:val="Fuentedeprrafopredeter"/>
    <w:link w:val="Encabezado"/>
    <w:rsid w:val="003E04D3"/>
    <w:rPr>
      <w:rFonts w:ascii="Arial" w:hAnsi="Arial"/>
      <w:sz w:val="24"/>
      <w:lang w:eastAsia="en-US"/>
    </w:rPr>
  </w:style>
  <w:style w:type="paragraph" w:styleId="Prrafodelista">
    <w:name w:val="List Paragraph"/>
    <w:basedOn w:val="Normal"/>
    <w:uiPriority w:val="34"/>
    <w:qFormat/>
    <w:rsid w:val="00695F2B"/>
    <w:pPr>
      <w:ind w:left="720"/>
      <w:contextualSpacing/>
    </w:pPr>
    <w:rPr>
      <w:rFonts w:ascii="Arial Narrow" w:hAnsi="Arial Narrow"/>
      <w:szCs w:val="24"/>
      <w:lang w:eastAsia="es-ES"/>
    </w:rPr>
  </w:style>
  <w:style w:type="character" w:customStyle="1" w:styleId="Textodemarcadordeposicin">
    <w:name w:val="Texto de marcador de posición"/>
    <w:basedOn w:val="Fuentedeprrafopredeter"/>
    <w:uiPriority w:val="99"/>
    <w:semiHidden/>
    <w:rsid w:val="007532F4"/>
    <w:rPr>
      <w:color w:val="808080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933978"/>
    <w:rPr>
      <w:b/>
      <w:bCs/>
    </w:rPr>
  </w:style>
  <w:style w:type="character" w:customStyle="1" w:styleId="TextocomentarioCar">
    <w:name w:val="Texto comentario Car"/>
    <w:basedOn w:val="Fuentedeprrafopredeter"/>
    <w:link w:val="Textocomentario"/>
    <w:semiHidden/>
    <w:rsid w:val="00933978"/>
    <w:rPr>
      <w:rFonts w:ascii="Arial" w:hAnsi="Arial"/>
      <w:lang w:val="es-P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933978"/>
    <w:rPr>
      <w:rFonts w:ascii="Arial" w:hAnsi="Arial"/>
      <w:b/>
      <w:bCs/>
      <w:lang w:val="es-PE"/>
    </w:rPr>
  </w:style>
  <w:style w:type="paragraph" w:styleId="TtulodeTDC">
    <w:name w:val="TOC Heading"/>
    <w:basedOn w:val="Ttulo1"/>
    <w:next w:val="Normal"/>
    <w:uiPriority w:val="39"/>
    <w:unhideWhenUsed/>
    <w:qFormat/>
    <w:rsid w:val="005D128D"/>
    <w:pPr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PE" w:eastAsia="es-PE"/>
    </w:rPr>
  </w:style>
  <w:style w:type="paragraph" w:customStyle="1" w:styleId="Default">
    <w:name w:val="Default"/>
    <w:rsid w:val="00156272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  <w:lang w:val="es-PE"/>
    </w:rPr>
  </w:style>
  <w:style w:type="paragraph" w:styleId="NormalWeb">
    <w:name w:val="Normal (Web)"/>
    <w:basedOn w:val="Normal"/>
    <w:uiPriority w:val="99"/>
    <w:unhideWhenUsed/>
    <w:rsid w:val="00896FE3"/>
    <w:pPr>
      <w:spacing w:before="100" w:beforeAutospacing="1" w:after="100" w:afterAutospacing="1"/>
      <w:jc w:val="left"/>
    </w:pPr>
    <w:rPr>
      <w:rFonts w:ascii="Times New Roman" w:hAnsi="Times New Roman"/>
      <w:szCs w:val="24"/>
      <w:lang w:eastAsia="es-PE"/>
    </w:rPr>
  </w:style>
  <w:style w:type="table" w:styleId="Tabladelista3-nfasis1">
    <w:name w:val="List Table 3 Accent 1"/>
    <w:basedOn w:val="Tablanormal"/>
    <w:uiPriority w:val="48"/>
    <w:rsid w:val="00C20092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Tabladecuadrcula4-nfasis1">
    <w:name w:val="Grid Table 4 Accent 1"/>
    <w:basedOn w:val="Tablanormal"/>
    <w:uiPriority w:val="49"/>
    <w:rsid w:val="00C20092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423448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02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3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0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9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2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95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rchivos%20de%20programa\Microsoft%20Office\Templates\Documentos%20Alicorp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DE1636D-7B62-4065-B32E-57688136B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Documentos Alicorp.dot</Template>
  <TotalTime>1412</TotalTime>
  <Pages>1</Pages>
  <Words>1103</Words>
  <Characters>6071</Characters>
  <Application>Microsoft Office Word</Application>
  <DocSecurity>0</DocSecurity>
  <Lines>50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Caso de Negocio</vt:lpstr>
      <vt:lpstr>Caso de Negocio</vt:lpstr>
    </vt:vector>
  </TitlesOfParts>
  <Company>Everis</Company>
  <LinksUpToDate>false</LinksUpToDate>
  <CharactersWithSpaces>7160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Caso de Negocio</dc:title>
  <dc:subject/>
  <dc:creator>TIM</dc:creator>
  <cp:keywords/>
  <dc:description/>
  <cp:lastModifiedBy>Molina, Christian</cp:lastModifiedBy>
  <cp:revision>761</cp:revision>
  <cp:lastPrinted>2018-10-24T04:36:00Z</cp:lastPrinted>
  <dcterms:created xsi:type="dcterms:W3CDTF">2017-01-27T01:02:00Z</dcterms:created>
  <dcterms:modified xsi:type="dcterms:W3CDTF">2019-06-15T00:01:00Z</dcterms:modified>
</cp:coreProperties>
</file>