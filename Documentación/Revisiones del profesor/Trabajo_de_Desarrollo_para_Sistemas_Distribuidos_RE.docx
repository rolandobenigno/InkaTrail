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8E866AD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.0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60C0E589" w14:textId="77777777" w:rsidR="007A6E3E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1429351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1.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Integrantes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_Toc11429351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3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332A650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2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2.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Glosario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_Toc11429352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3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29233A55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3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3.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Introducción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_Toc11429353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47819E9A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4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4.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Antecedentes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_Toc11429354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52AE5DF9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5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5.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Objetivo del proyecto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_Toc11429355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0658061B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6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6.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Beneficio del proyecto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_Toc11429356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9EEFBD1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7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7.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del sistema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_Toc11429357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03F821A" w14:textId="77777777" w:rsidR="007A6E3E" w:rsidRDefault="00A84261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8" w:history="1">
            <w:r w:rsidR="007A6E3E" w:rsidRPr="00864897">
              <w:rPr>
                <w:rStyle w:val="Hipervnculo"/>
                <w:rFonts w:cs="Arial"/>
                <w:noProof/>
              </w:rPr>
              <w:t>7.1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de negocio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_Toc11429358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F6EFEFA" w14:textId="77777777" w:rsidR="007A6E3E" w:rsidRDefault="00A84261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9" w:history="1">
            <w:r w:rsidR="007A6E3E" w:rsidRPr="00864897">
              <w:rPr>
                <w:rStyle w:val="Hipervnculo"/>
                <w:rFonts w:cs="Arial"/>
                <w:noProof/>
              </w:rPr>
              <w:t>7.2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funcional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_Toc11429359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038AD5C" w14:textId="77777777" w:rsidR="007A6E3E" w:rsidRDefault="00A84261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0" w:history="1">
            <w:r w:rsidR="007A6E3E" w:rsidRPr="00864897">
              <w:rPr>
                <w:rStyle w:val="Hipervnculo"/>
                <w:rFonts w:cs="Arial"/>
                <w:noProof/>
              </w:rPr>
              <w:t>7.3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tecnológica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_Toc11429360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9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95F9C07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1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8.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Desarrollo del Sistema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_Toc11429361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10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3F1B12D" w14:textId="77777777" w:rsidR="007A6E3E" w:rsidRDefault="00A84261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2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9.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Conclusiones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_Toc11429362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10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3FD4B721" w14:textId="6A05836F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5D0E613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4474ACB3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5CBF3FE" w14:textId="070C7B55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04E431DE" w14:textId="1FA08A6F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6CEB9744" w14:textId="1C29659A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7B2B8934" w14:textId="278DD3E7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07071B3D" w14:textId="3F39F324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2D317A61" w14:textId="3F9A2D0B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18BEE38D" w14:textId="77777777" w:rsidR="003C3ECB" w:rsidRPr="007C5DF5" w:rsidRDefault="003C3ECB">
      <w:pPr>
        <w:jc w:val="left"/>
        <w:rPr>
          <w:rFonts w:cs="Arial"/>
          <w:b/>
          <w:sz w:val="18"/>
          <w:szCs w:val="18"/>
        </w:rPr>
      </w:pPr>
    </w:p>
    <w:p w14:paraId="024ECA7D" w14:textId="414596FE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1429351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11136E" w:rsidRPr="007C5DF5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3D1B2DBE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U201525549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B078A2" w:rsidRPr="007C5DF5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25013EC3" w:rsidR="00B078A2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U201821479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D08794A" w:rsidR="0064364B" w:rsidRPr="00AB5F02" w:rsidRDefault="00BD72AA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1429352"/>
      <w:r w:rsidRPr="00AB5F02">
        <w:rPr>
          <w:rFonts w:cs="Arial"/>
          <w:sz w:val="22"/>
          <w:szCs w:val="22"/>
          <w:lang w:val="es-PE"/>
        </w:rPr>
        <w:t>Glosario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Definición del Término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354F5F2B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6A0AA456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1429353"/>
      <w:r w:rsidRPr="004163D1">
        <w:rPr>
          <w:rFonts w:cs="Arial"/>
          <w:sz w:val="24"/>
          <w:szCs w:val="18"/>
        </w:rPr>
        <w:lastRenderedPageBreak/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66913204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 xml:space="preserve">disfrutar de la naturaleza y hacer un </w:t>
      </w:r>
      <w:proofErr w:type="spellStart"/>
      <w:r>
        <w:rPr>
          <w:rFonts w:cs="Arial"/>
          <w:sz w:val="20"/>
          <w:lang w:val="es-CO"/>
        </w:rPr>
        <w:t>trecking</w:t>
      </w:r>
      <w:proofErr w:type="spellEnd"/>
      <w:r>
        <w:rPr>
          <w:rFonts w:cs="Arial"/>
          <w:sz w:val="20"/>
          <w:lang w:val="es-CO"/>
        </w:rPr>
        <w:t xml:space="preserve">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E78D9">
        <w:rPr>
          <w:rFonts w:cs="Arial"/>
          <w:sz w:val="20"/>
          <w:lang w:val="es-CO"/>
        </w:rPr>
        <w:t>Este t</w:t>
      </w:r>
      <w:r w:rsidR="00471597">
        <w:rPr>
          <w:rFonts w:cs="Arial"/>
          <w:sz w:val="20"/>
          <w:lang w:val="es-CO"/>
        </w:rPr>
        <w:t>our</w:t>
      </w:r>
      <w:r w:rsidR="00FB0756">
        <w:rPr>
          <w:rFonts w:cs="Arial"/>
          <w:sz w:val="20"/>
          <w:lang w:val="es-CO"/>
        </w:rPr>
        <w:t>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1429354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218246A2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 xml:space="preserve">Camino </w:t>
      </w:r>
      <w:proofErr w:type="spellStart"/>
      <w:r w:rsidR="00976CAC">
        <w:rPr>
          <w:rFonts w:cs="Arial"/>
          <w:sz w:val="20"/>
          <w:lang w:val="es-CO"/>
        </w:rPr>
        <w:t>Ink</w:t>
      </w:r>
      <w:r>
        <w:rPr>
          <w:rFonts w:cs="Arial"/>
          <w:sz w:val="20"/>
          <w:lang w:val="es-CO"/>
        </w:rPr>
        <w:t>a</w:t>
      </w:r>
      <w:proofErr w:type="spellEnd"/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B86DF1">
        <w:rPr>
          <w:rFonts w:cs="Arial"/>
          <w:sz w:val="20"/>
          <w:lang w:val="es-CO"/>
        </w:rPr>
        <w:t xml:space="preserve">a </w:t>
      </w:r>
      <w:r>
        <w:rPr>
          <w:rFonts w:cs="Arial"/>
          <w:sz w:val="20"/>
          <w:lang w:val="es-CO"/>
        </w:rPr>
        <w:t xml:space="preserve"> 500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 xml:space="preserve">Con ello, se presenta el principal problema, el cual es no tener una visibilidad exacta de los cupos libres y </w:t>
      </w:r>
      <w:proofErr w:type="spellStart"/>
      <w:r w:rsidR="00075687">
        <w:rPr>
          <w:rFonts w:cs="Arial"/>
          <w:sz w:val="20"/>
          <w:lang w:val="es-CO"/>
        </w:rPr>
        <w:t>asi</w:t>
      </w:r>
      <w:proofErr w:type="spellEnd"/>
      <w:r w:rsidR="00075687">
        <w:rPr>
          <w:rFonts w:cs="Arial"/>
          <w:sz w:val="20"/>
          <w:lang w:val="es-CO"/>
        </w:rPr>
        <w:t xml:space="preserve">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que  se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1429355"/>
      <w:commentRangeStart w:id="12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323D33AB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 xml:space="preserve">Camino </w:t>
      </w:r>
      <w:proofErr w:type="spellStart"/>
      <w:r>
        <w:rPr>
          <w:rFonts w:cs="Arial"/>
          <w:sz w:val="20"/>
          <w:lang w:val="es-CO"/>
        </w:rPr>
        <w:t>Inka</w:t>
      </w:r>
      <w:proofErr w:type="spellEnd"/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</w:t>
      </w:r>
      <w:proofErr w:type="spellStart"/>
      <w:r w:rsidR="00976CAC">
        <w:rPr>
          <w:rFonts w:cs="Arial"/>
          <w:sz w:val="20"/>
          <w:lang w:val="es-CO"/>
        </w:rPr>
        <w:t>Asi</w:t>
      </w:r>
      <w:proofErr w:type="spellEnd"/>
      <w:r w:rsidR="00976CAC">
        <w:rPr>
          <w:rFonts w:cs="Arial"/>
          <w:sz w:val="20"/>
          <w:lang w:val="es-CO"/>
        </w:rPr>
        <w:t xml:space="preserve"> mismo se podrá realizar el pago </w:t>
      </w:r>
      <w:r w:rsidR="00B2645D">
        <w:rPr>
          <w:rFonts w:cs="Arial"/>
          <w:sz w:val="20"/>
          <w:lang w:val="es-CO"/>
        </w:rPr>
        <w:t xml:space="preserve">a </w:t>
      </w:r>
      <w:proofErr w:type="spellStart"/>
      <w:r w:rsidR="00B2645D">
        <w:rPr>
          <w:rFonts w:cs="Arial"/>
          <w:sz w:val="20"/>
          <w:lang w:val="es-CO"/>
        </w:rPr>
        <w:t>travez</w:t>
      </w:r>
      <w:proofErr w:type="spellEnd"/>
      <w:r w:rsidR="00B2645D">
        <w:rPr>
          <w:rFonts w:cs="Arial"/>
          <w:sz w:val="20"/>
          <w:lang w:val="es-CO"/>
        </w:rPr>
        <w:t xml:space="preserve"> de los distintos medios existentes. Con ello contaremos con un mayor control de los cupos y una mejor satisfacción al turista. </w:t>
      </w:r>
      <w:commentRangeEnd w:id="12"/>
      <w:r w:rsidR="005E39BB">
        <w:rPr>
          <w:rStyle w:val="Refdecomentario"/>
        </w:rPr>
        <w:commentReference w:id="12"/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1429356"/>
      <w:commentRangeStart w:id="14"/>
      <w:r w:rsidRPr="009B1CE5">
        <w:rPr>
          <w:rFonts w:cs="Arial"/>
          <w:sz w:val="24"/>
          <w:szCs w:val="18"/>
        </w:rPr>
        <w:t>Beneficio del proyecto</w:t>
      </w:r>
      <w:bookmarkEnd w:id="13"/>
      <w:commentRangeEnd w:id="14"/>
      <w:r w:rsidR="005E39BB">
        <w:rPr>
          <w:rStyle w:val="Refdecomentario"/>
          <w:b w:val="0"/>
          <w:lang w:val="es-PE"/>
        </w:rPr>
        <w:commentReference w:id="14"/>
      </w:r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proofErr w:type="spellStart"/>
      <w:r>
        <w:rPr>
          <w:rFonts w:cs="Arial"/>
          <w:sz w:val="20"/>
          <w:lang w:val="es-CO"/>
        </w:rPr>
        <w:t>beneficos</w:t>
      </w:r>
      <w:proofErr w:type="spellEnd"/>
      <w:r>
        <w:rPr>
          <w:rFonts w:cs="Arial"/>
          <w:sz w:val="20"/>
          <w:lang w:val="es-CO"/>
        </w:rPr>
        <w:t xml:space="preserve">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F77982D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3234C51C" w:rsidR="009B6CF6" w:rsidRPr="0006513F" w:rsidRDefault="00134A1E" w:rsidP="0006513F">
      <w:pPr>
        <w:spacing w:line="276" w:lineRule="auto"/>
        <w:ind w:left="360"/>
        <w:rPr>
          <w:rFonts w:cs="Arial"/>
          <w:sz w:val="20"/>
          <w:lang w:val="es-CO"/>
        </w:rPr>
      </w:pPr>
      <w:r w:rsidRPr="0006513F">
        <w:rPr>
          <w:rFonts w:cs="Arial"/>
          <w:sz w:val="20"/>
          <w:lang w:val="es-CO"/>
        </w:rPr>
        <w:t>.</w:t>
      </w: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5FA389F3" w14:textId="1FF0121C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57F3860D" w14:textId="651BC678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7599CA9F" w14:textId="47FD97FA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66BC1C86" w14:textId="19E202FE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0E998F36" w14:textId="77777777" w:rsidR="009458E2" w:rsidRDefault="009458E2" w:rsidP="00873732">
      <w:pPr>
        <w:rPr>
          <w:rFonts w:cs="Arial"/>
          <w:sz w:val="20"/>
          <w:szCs w:val="18"/>
          <w:lang w:val="es-CO"/>
        </w:rPr>
      </w:pPr>
    </w:p>
    <w:p w14:paraId="1C3B0223" w14:textId="25B2C5EF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56601EBD" w14:textId="40882C5A" w:rsidR="00542A51" w:rsidRDefault="00542A51" w:rsidP="00873732">
      <w:pPr>
        <w:rPr>
          <w:rFonts w:cs="Arial"/>
          <w:sz w:val="20"/>
          <w:szCs w:val="18"/>
          <w:lang w:val="es-CO"/>
        </w:rPr>
      </w:pPr>
    </w:p>
    <w:p w14:paraId="431A3D8E" w14:textId="77777777" w:rsidR="00542A51" w:rsidRDefault="00542A51" w:rsidP="00873732">
      <w:pPr>
        <w:rPr>
          <w:rFonts w:cs="Arial"/>
          <w:sz w:val="20"/>
          <w:szCs w:val="18"/>
          <w:lang w:val="es-CO"/>
        </w:rPr>
      </w:pPr>
    </w:p>
    <w:p w14:paraId="3AAC7E8C" w14:textId="77777777" w:rsidR="00D12001" w:rsidRDefault="00D12001" w:rsidP="00873732">
      <w:pPr>
        <w:rPr>
          <w:rFonts w:cs="Arial"/>
          <w:sz w:val="20"/>
          <w:szCs w:val="18"/>
          <w:lang w:val="es-CO"/>
        </w:rPr>
      </w:pPr>
    </w:p>
    <w:bookmarkEnd w:id="0"/>
    <w:bookmarkEnd w:id="1"/>
    <w:bookmarkEnd w:id="2"/>
    <w:bookmarkEnd w:id="3"/>
    <w:bookmarkEnd w:id="4"/>
    <w:bookmarkEnd w:id="5"/>
    <w:bookmarkEnd w:id="6"/>
    <w:p w14:paraId="4A44E77C" w14:textId="76C2229C" w:rsidR="00D12001" w:rsidRPr="0047263F" w:rsidRDefault="00D12001" w:rsidP="0047263F">
      <w:pPr>
        <w:spacing w:line="360" w:lineRule="auto"/>
        <w:rPr>
          <w:rFonts w:cs="Arial"/>
          <w:sz w:val="20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5" w:name="_Toc11429357"/>
      <w:commentRangeStart w:id="16"/>
      <w:r w:rsidRPr="009B1CE5">
        <w:rPr>
          <w:rFonts w:cs="Arial"/>
          <w:sz w:val="24"/>
          <w:szCs w:val="18"/>
        </w:rPr>
        <w:t>Arquitectura del sistema</w:t>
      </w:r>
      <w:bookmarkEnd w:id="15"/>
      <w:commentRangeEnd w:id="16"/>
      <w:r w:rsidR="005E39BB">
        <w:rPr>
          <w:rStyle w:val="Refdecomentario"/>
          <w:b w:val="0"/>
          <w:lang w:val="es-PE"/>
        </w:rPr>
        <w:commentReference w:id="16"/>
      </w:r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7" w:name="_Toc11429358"/>
      <w:r w:rsidRPr="009B1CE5">
        <w:rPr>
          <w:rFonts w:cs="Arial"/>
          <w:sz w:val="24"/>
          <w:szCs w:val="18"/>
        </w:rPr>
        <w:t>Arquitectura de negocio</w:t>
      </w:r>
      <w:bookmarkEnd w:id="17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 xml:space="preserve">serva y pago del tour Camino </w:t>
      </w:r>
      <w:proofErr w:type="spellStart"/>
      <w:r w:rsidR="0075573F">
        <w:rPr>
          <w:rFonts w:cs="Arial"/>
          <w:sz w:val="20"/>
          <w:lang w:val="es-CO"/>
        </w:rPr>
        <w:t>Ink</w:t>
      </w:r>
      <w:r w:rsidR="006E3919">
        <w:rPr>
          <w:rFonts w:cs="Arial"/>
          <w:sz w:val="20"/>
          <w:lang w:val="es-CO"/>
        </w:rPr>
        <w:t>a</w:t>
      </w:r>
      <w:proofErr w:type="spellEnd"/>
      <w:r w:rsidR="006E3919">
        <w:rPr>
          <w:rFonts w:cs="Arial"/>
          <w:sz w:val="20"/>
          <w:lang w:val="es-CO"/>
        </w:rPr>
        <w:t>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9" w:name="_Toc11429359"/>
      <w:r w:rsidRPr="009B1CE5">
        <w:rPr>
          <w:rFonts w:cs="Arial"/>
          <w:sz w:val="24"/>
          <w:szCs w:val="18"/>
        </w:rPr>
        <w:t>Arquitectura funcional</w:t>
      </w:r>
      <w:bookmarkEnd w:id="19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477C1F91" w:rsidR="00EA39DE" w:rsidRDefault="00EA39DE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lastRenderedPageBreak/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77777777" w:rsidR="00D41AE9" w:rsidRDefault="00D41AE9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20" w:name="_Toc11429360"/>
      <w:r w:rsidRPr="009B1CE5">
        <w:rPr>
          <w:rFonts w:cs="Arial"/>
          <w:sz w:val="24"/>
          <w:szCs w:val="18"/>
        </w:rPr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20"/>
    </w:p>
    <w:p w14:paraId="37D71773" w14:textId="77777777" w:rsidR="00B14B7B" w:rsidRDefault="00B14B7B" w:rsidP="00CC6A45"/>
    <w:p w14:paraId="23294951" w14:textId="658D887A" w:rsidR="000742AE" w:rsidRDefault="000742AE" w:rsidP="00CC6A45"/>
    <w:p w14:paraId="751DC1D6" w14:textId="3706BB39" w:rsidR="00C76C69" w:rsidRDefault="00C76C69" w:rsidP="00CC6A45"/>
    <w:p w14:paraId="1849404B" w14:textId="35A8B939" w:rsidR="00C76C69" w:rsidRDefault="00C76C69" w:rsidP="00CC6A45"/>
    <w:p w14:paraId="24D6A22A" w14:textId="3A1B9A9E" w:rsidR="00C76C69" w:rsidRDefault="00C76C69" w:rsidP="00CC6A45"/>
    <w:p w14:paraId="500761EF" w14:textId="4644F30D" w:rsidR="009E0416" w:rsidRDefault="009E0416" w:rsidP="00CC6A45"/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1" w:name="_Toc11429361"/>
      <w:r w:rsidRPr="009B1CE5">
        <w:rPr>
          <w:rFonts w:cs="Arial"/>
          <w:sz w:val="24"/>
          <w:szCs w:val="18"/>
        </w:rPr>
        <w:t>Desarrollo del Sistema</w:t>
      </w:r>
      <w:bookmarkEnd w:id="21"/>
    </w:p>
    <w:p w14:paraId="05A04A42" w14:textId="714D73FB" w:rsidR="00B95C9E" w:rsidRDefault="00B95C9E" w:rsidP="00B95C9E"/>
    <w:p w14:paraId="43675241" w14:textId="6DCB5B02" w:rsidR="00B95C9E" w:rsidRDefault="00B95C9E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2" w:name="_Toc11429362"/>
      <w:r w:rsidRPr="009B1CE5">
        <w:rPr>
          <w:rFonts w:cs="Arial"/>
          <w:sz w:val="24"/>
          <w:szCs w:val="18"/>
        </w:rPr>
        <w:t>Conclusiones</w:t>
      </w:r>
      <w:bookmarkEnd w:id="22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Carlos Flores Orihuela" w:date="2019-06-15T21:36:00Z" w:initials="CFO">
    <w:p w14:paraId="16108DDD" w14:textId="77777777" w:rsidR="005E39BB" w:rsidRDefault="005E39BB">
      <w:pPr>
        <w:pStyle w:val="Textocomentario"/>
      </w:pPr>
      <w:r>
        <w:rPr>
          <w:rStyle w:val="Refdecomentario"/>
        </w:rPr>
        <w:annotationRef/>
      </w:r>
      <w:r>
        <w:t xml:space="preserve">Se deben mencionar que el objetivo </w:t>
      </w:r>
      <w:proofErr w:type="spellStart"/>
      <w:proofErr w:type="gramStart"/>
      <w:r>
        <w:t>tambi;e</w:t>
      </w:r>
      <w:proofErr w:type="spellEnd"/>
      <w:proofErr w:type="gramEnd"/>
      <w:r>
        <w:t xml:space="preserve"> es aplicar la arquitectura SOA …..</w:t>
      </w:r>
    </w:p>
    <w:p w14:paraId="7080636B" w14:textId="17543F64" w:rsidR="005E39BB" w:rsidRDefault="005E39BB">
      <w:pPr>
        <w:pStyle w:val="Textocomentario"/>
      </w:pPr>
    </w:p>
  </w:comment>
  <w:comment w:id="14" w:author="Carlos Flores Orihuela" w:date="2019-06-15T21:37:00Z" w:initials="CFO">
    <w:p w14:paraId="141F030C" w14:textId="2A4DC297" w:rsidR="005E39BB" w:rsidRDefault="005E39BB">
      <w:pPr>
        <w:pStyle w:val="Textocomentario"/>
      </w:pPr>
      <w:r>
        <w:rPr>
          <w:rStyle w:val="Refdecomentario"/>
        </w:rPr>
        <w:annotationRef/>
      </w:r>
      <w:r>
        <w:t>Beneficios de la arquitectura SOA a aplicar que principios SOA aplicarán….</w:t>
      </w:r>
    </w:p>
  </w:comment>
  <w:comment w:id="16" w:author="Carlos Flores Orihuela" w:date="2019-06-15T21:37:00Z" w:initials="CFO">
    <w:p w14:paraId="042EDFA5" w14:textId="4F57A903" w:rsidR="005E39BB" w:rsidRDefault="005E39BB">
      <w:pPr>
        <w:pStyle w:val="Textocomentario"/>
      </w:pPr>
      <w:r>
        <w:rPr>
          <w:rStyle w:val="Refdecomentario"/>
        </w:rPr>
        <w:annotationRef/>
      </w:r>
      <w:proofErr w:type="gramStart"/>
      <w:r>
        <w:t>La Arquitectura SOA??</w:t>
      </w:r>
      <w:proofErr w:type="gramEnd"/>
      <w:r>
        <w:t xml:space="preserve"> Que dicho sea de paso deben subir a un FORO </w:t>
      </w:r>
      <w:proofErr w:type="spellStart"/>
      <w:r>
        <w:t>uqe</w:t>
      </w:r>
      <w:proofErr w:type="spellEnd"/>
      <w:r>
        <w:t xml:space="preserve"> inclusive ya expiró….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80636B" w15:done="0"/>
  <w15:commentEx w15:paraId="141F030C" w15:done="0"/>
  <w15:commentEx w15:paraId="042EDFA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80636B" w16cid:durableId="20AFE365"/>
  <w16cid:commentId w16cid:paraId="141F030C" w16cid:durableId="20AFE389"/>
  <w16cid:commentId w16cid:paraId="042EDFA5" w16cid:durableId="20AFE3A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9874A" w14:textId="77777777" w:rsidR="00A84261" w:rsidRDefault="00A84261">
      <w:r>
        <w:separator/>
      </w:r>
    </w:p>
  </w:endnote>
  <w:endnote w:type="continuationSeparator" w:id="0">
    <w:p w14:paraId="0FD8EDAB" w14:textId="77777777" w:rsidR="00A84261" w:rsidRDefault="00A84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CD0FA" w14:textId="77777777" w:rsidR="00A84261" w:rsidRDefault="00A84261">
      <w:r>
        <w:separator/>
      </w:r>
    </w:p>
  </w:footnote>
  <w:footnote w:type="continuationSeparator" w:id="0">
    <w:p w14:paraId="045F2F07" w14:textId="77777777" w:rsidR="00A84261" w:rsidRDefault="00A842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rlos Flores Orihuela">
    <w15:presenceInfo w15:providerId="Windows Live" w15:userId="447cb0ea377496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390D"/>
    <w:rsid w:val="00003BFA"/>
    <w:rsid w:val="00003EC7"/>
    <w:rsid w:val="0000408A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246"/>
    <w:rsid w:val="00203B96"/>
    <w:rsid w:val="00205F6F"/>
    <w:rsid w:val="00207148"/>
    <w:rsid w:val="0020747E"/>
    <w:rsid w:val="002076F1"/>
    <w:rsid w:val="002104D4"/>
    <w:rsid w:val="00210999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E03"/>
    <w:rsid w:val="00256BF9"/>
    <w:rsid w:val="00257485"/>
    <w:rsid w:val="00260B29"/>
    <w:rsid w:val="00260F0C"/>
    <w:rsid w:val="002618F7"/>
    <w:rsid w:val="002623B1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5AB8"/>
    <w:rsid w:val="003A5AF1"/>
    <w:rsid w:val="003A6117"/>
    <w:rsid w:val="003A74E4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693"/>
    <w:rsid w:val="004A3CB1"/>
    <w:rsid w:val="004A4C62"/>
    <w:rsid w:val="004A5319"/>
    <w:rsid w:val="004A7234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39BB"/>
    <w:rsid w:val="005E4C63"/>
    <w:rsid w:val="005E4D77"/>
    <w:rsid w:val="005E52FD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DB0"/>
    <w:rsid w:val="006D33E5"/>
    <w:rsid w:val="006D4428"/>
    <w:rsid w:val="006D48B0"/>
    <w:rsid w:val="006D5119"/>
    <w:rsid w:val="006D5686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89D"/>
    <w:rsid w:val="0079049D"/>
    <w:rsid w:val="00791430"/>
    <w:rsid w:val="007914B2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74CD"/>
    <w:rsid w:val="0080091F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3357"/>
    <w:rsid w:val="00A84183"/>
    <w:rsid w:val="00A84261"/>
    <w:rsid w:val="00A84574"/>
    <w:rsid w:val="00A84D21"/>
    <w:rsid w:val="00A85035"/>
    <w:rsid w:val="00A856D6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ED6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50D3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6EBE10-2820-4B80-B4E5-4A4730F73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0</TotalTime>
  <Pages>10</Pages>
  <Words>1102</Words>
  <Characters>6063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Carlos Flores Orihuela</cp:lastModifiedBy>
  <cp:revision>2</cp:revision>
  <cp:lastPrinted>2018-10-24T04:36:00Z</cp:lastPrinted>
  <dcterms:created xsi:type="dcterms:W3CDTF">2019-06-16T02:38:00Z</dcterms:created>
  <dcterms:modified xsi:type="dcterms:W3CDTF">2019-06-16T02:38:00Z</dcterms:modified>
</cp:coreProperties>
</file>